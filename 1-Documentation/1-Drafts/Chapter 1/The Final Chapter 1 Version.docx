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C519F" w14:textId="16E2B7D4" w:rsidR="00EE172D" w:rsidRPr="00EE172D" w:rsidRDefault="00EE172D" w:rsidP="00EE172D">
      <w:pPr>
        <w:pStyle w:val="Heading1"/>
        <w:numPr>
          <w:ilvl w:val="0"/>
          <w:numId w:val="19"/>
        </w:numPr>
        <w:tabs>
          <w:tab w:val="num" w:pos="720"/>
        </w:tabs>
        <w:ind w:left="720"/>
        <w:jc w:val="center"/>
      </w:pPr>
      <w:bookmarkStart w:id="0" w:name="_Toc100826808"/>
      <w:bookmarkStart w:id="1" w:name="_Toc100826928"/>
      <w:bookmarkStart w:id="2" w:name="_Toc100827799"/>
      <w:bookmarkStart w:id="3" w:name="_Toc344388266"/>
      <w:bookmarkStart w:id="4" w:name="_Toc499073368"/>
      <w:bookmarkStart w:id="5" w:name="_Toc87344683"/>
      <w:r w:rsidRPr="00F30B8A">
        <w:t>Introduction</w:t>
      </w:r>
      <w:bookmarkEnd w:id="0"/>
      <w:bookmarkEnd w:id="1"/>
      <w:bookmarkEnd w:id="2"/>
      <w:bookmarkEnd w:id="3"/>
      <w:bookmarkEnd w:id="4"/>
      <w:bookmarkEnd w:id="5"/>
    </w:p>
    <w:p w14:paraId="4FFA6FB3" w14:textId="77777777" w:rsidR="00EE172D" w:rsidRDefault="00EE172D" w:rsidP="00AF41B3">
      <w:pPr>
        <w:rPr>
          <w:b/>
          <w:bCs/>
        </w:rPr>
      </w:pPr>
    </w:p>
    <w:p w14:paraId="0C95073F" w14:textId="0598BF95" w:rsidR="00AF41B3" w:rsidRPr="00AF41B3" w:rsidRDefault="00AF41B3" w:rsidP="00AF41B3">
      <w:r w:rsidRPr="00AF41B3">
        <w:t xml:space="preserve">This chapter provides an overview of the project, beginning with the challenges of transforming raw learning materials into meaningful assessments and summaries. It highlights the project’s goals, scope, and boundaries, alongside the software and hardware requirements necessary for both development and deployment. In addition, it outlines the limitations, expected outputs, project schedule, and associated risks. Together, these sections establish the foundation for understanding </w:t>
      </w:r>
      <w:proofErr w:type="gramStart"/>
      <w:r w:rsidRPr="00AF41B3">
        <w:t>the motivation</w:t>
      </w:r>
      <w:proofErr w:type="gramEnd"/>
      <w:r w:rsidRPr="00AF41B3">
        <w:t>, objectives, and constraints guiding the design and implementation of the AI-powered quiz-generation system.</w:t>
      </w:r>
    </w:p>
    <w:p w14:paraId="3AC468E2" w14:textId="15DF665D" w:rsidR="00B01A22" w:rsidRPr="00AF41B3" w:rsidRDefault="00B01A22" w:rsidP="00E83F17"/>
    <w:p w14:paraId="0ADA815C" w14:textId="68630BB1" w:rsidR="00E83F17" w:rsidRPr="00BF07D4" w:rsidRDefault="00E83F17" w:rsidP="00E83F17">
      <w:pPr>
        <w:rPr>
          <w:b/>
          <w:bCs/>
        </w:rPr>
      </w:pPr>
      <w:r w:rsidRPr="00BF07D4">
        <w:rPr>
          <w:b/>
          <w:bCs/>
        </w:rPr>
        <w:t>1. Problem Statement: Successfully Translating Raw Learning Materials into Assessments and Summaries</w:t>
      </w:r>
    </w:p>
    <w:p w14:paraId="7BA169DB" w14:textId="77777777" w:rsidR="00E83F17" w:rsidRPr="00BF07D4" w:rsidRDefault="00E83F17" w:rsidP="00E83F17">
      <w:r w:rsidRPr="00BF07D4">
        <w:t>The digital learning age has brought the creation of course material in a wide variety of formats, from audio and video files to PDFs, Word documents, and presentations. Translating this blended content into official quizzes and brief summaries is normally time-consuming, hard work, and prone to human error.</w:t>
      </w:r>
    </w:p>
    <w:p w14:paraId="7A66E2AD" w14:textId="77777777" w:rsidR="00E83F17" w:rsidRPr="00BF07D4" w:rsidRDefault="00E83F17" w:rsidP="00E83F17">
      <w:proofErr w:type="gramStart"/>
      <w:r w:rsidRPr="00BF07D4">
        <w:t>A majority of</w:t>
      </w:r>
      <w:proofErr w:type="gramEnd"/>
      <w:r w:rsidRPr="00BF07D4">
        <w:t xml:space="preserve"> the existing tools are limited to one </w:t>
      </w:r>
      <w:proofErr w:type="gramStart"/>
      <w:r w:rsidRPr="00BF07D4">
        <w:t>file type</w:t>
      </w:r>
      <w:proofErr w:type="gramEnd"/>
      <w:r w:rsidRPr="00BF07D4">
        <w:t xml:space="preserve"> or must be pre-prepared beforehand by hand, which is inefficient and discourages frequent use. This creates a problem for students as well as teachers in accessing interactive, stimulating, and useful study material, thus slowing down the learning process within hectic academic as well as training environments.</w:t>
      </w:r>
    </w:p>
    <w:p w14:paraId="58130B3F" w14:textId="77777777" w:rsidR="00E83F17" w:rsidRPr="00BF07D4" w:rsidRDefault="00000000" w:rsidP="00E83F17">
      <w:r>
        <w:pict w14:anchorId="1B16190D">
          <v:rect id="_x0000_i1025" style="width:0;height:1.5pt" o:hralign="center" o:hrstd="t" o:hr="t" fillcolor="#a0a0a0" stroked="f"/>
        </w:pict>
      </w:r>
    </w:p>
    <w:p w14:paraId="6DA3483A" w14:textId="77777777" w:rsidR="00E83F17" w:rsidRPr="00BF07D4" w:rsidRDefault="00E83F17" w:rsidP="00E83F17">
      <w:pPr>
        <w:rPr>
          <w:b/>
          <w:bCs/>
        </w:rPr>
      </w:pPr>
      <w:r w:rsidRPr="00BF07D4">
        <w:rPr>
          <w:b/>
          <w:bCs/>
        </w:rPr>
        <w:t>2. Project Goal: From Formats to Knowledge — AI for Intelligent Learning Tools</w:t>
      </w:r>
    </w:p>
    <w:p w14:paraId="2C16B8D5" w14:textId="77777777" w:rsidR="00E83F17" w:rsidRPr="00BF07D4" w:rsidRDefault="00E83F17" w:rsidP="00E83F17">
      <w:r w:rsidRPr="00BF07D4">
        <w:t>The aim of this project is to develop an AI-driven system capable of extracting important details from various content forms and converting it into quizzes and abstracts. Through the automation of assessment and summarization, the system will help students, instructors, and self-learners save valuable time, promote active learning, and enable the easy creation of good-quality learning materials.</w:t>
      </w:r>
    </w:p>
    <w:p w14:paraId="7EBD7C3F" w14:textId="77777777" w:rsidR="00E83F17" w:rsidRPr="00BF07D4" w:rsidRDefault="00E83F17" w:rsidP="00E83F17">
      <w:r w:rsidRPr="00BF07D4">
        <w:lastRenderedPageBreak/>
        <w:t>In the long term, the solution is designed to reduce teaching load, improve knowledge retention, and promote more individualized, adaptive learning experiences across different learning environments.</w:t>
      </w:r>
    </w:p>
    <w:p w14:paraId="465477EB" w14:textId="77777777" w:rsidR="00E83F17" w:rsidRPr="00BF07D4" w:rsidRDefault="00000000" w:rsidP="00E83F17">
      <w:r>
        <w:pict w14:anchorId="39CBD7D2">
          <v:rect id="_x0000_i1026" style="width:0;height:1.5pt" o:hralign="center" o:hrstd="t" o:hr="t" fillcolor="#a0a0a0" stroked="f"/>
        </w:pict>
      </w:r>
    </w:p>
    <w:p w14:paraId="3189561A" w14:textId="77777777" w:rsidR="00E83F17" w:rsidRPr="00BF07D4" w:rsidRDefault="00E83F17" w:rsidP="00E83F17">
      <w:pPr>
        <w:rPr>
          <w:b/>
          <w:bCs/>
        </w:rPr>
      </w:pPr>
      <w:r w:rsidRPr="00BF07D4">
        <w:rPr>
          <w:b/>
          <w:bCs/>
        </w:rPr>
        <w:t>3. Project Scope: Establishing the Boundaries for AI-Powered Content Transformation</w:t>
      </w:r>
    </w:p>
    <w:p w14:paraId="7CB8F437" w14:textId="77777777" w:rsidR="00E83F17" w:rsidRPr="00BF07D4" w:rsidRDefault="00E83F17" w:rsidP="00E83F17">
      <w:r w:rsidRPr="00BF07D4">
        <w:t>This project is designed to develop an AI system that can accept various types of content like MP3, MP4, PDF, MS Word files, and PowerPoint presentations, and perform real-time audio and video content transcription. The system will automatically generate quizzes and summaries from the inputs via an easy, intuitive web-based interface.</w:t>
      </w:r>
    </w:p>
    <w:p w14:paraId="5E7DDAD7" w14:textId="77777777" w:rsidR="00E83F17" w:rsidRPr="00BF07D4" w:rsidRDefault="00E83F17" w:rsidP="00E83F17">
      <w:pPr>
        <w:rPr>
          <w:b/>
          <w:bCs/>
        </w:rPr>
      </w:pPr>
      <w:r w:rsidRPr="00BF07D4">
        <w:rPr>
          <w:b/>
          <w:bCs/>
        </w:rPr>
        <w:t>Key Features</w:t>
      </w:r>
    </w:p>
    <w:p w14:paraId="1D41437F" w14:textId="77777777" w:rsidR="00E83F17" w:rsidRPr="00BF07D4" w:rsidRDefault="00E83F17" w:rsidP="00E83F17">
      <w:pPr>
        <w:numPr>
          <w:ilvl w:val="0"/>
          <w:numId w:val="1"/>
        </w:numPr>
      </w:pPr>
      <w:r w:rsidRPr="00BF07D4">
        <w:t>Content parsing and intelligent file format handling</w:t>
      </w:r>
    </w:p>
    <w:p w14:paraId="6BC72D5C" w14:textId="77777777" w:rsidR="00E83F17" w:rsidRPr="00BF07D4" w:rsidRDefault="00E83F17" w:rsidP="00E83F17">
      <w:pPr>
        <w:numPr>
          <w:ilvl w:val="0"/>
          <w:numId w:val="1"/>
        </w:numPr>
      </w:pPr>
      <w:r w:rsidRPr="00BF07D4">
        <w:t>Natural Language Processing (NLP) to pull out major points and ideas</w:t>
      </w:r>
    </w:p>
    <w:p w14:paraId="53241489" w14:textId="77777777" w:rsidR="00E83F17" w:rsidRPr="00BF07D4" w:rsidRDefault="00E83F17" w:rsidP="00E83F17">
      <w:pPr>
        <w:numPr>
          <w:ilvl w:val="0"/>
          <w:numId w:val="1"/>
        </w:numPr>
      </w:pPr>
      <w:r w:rsidRPr="00BF07D4">
        <w:t>Robot quiz creation from various question types (e.g., multiple choice, true/false, short answer)</w:t>
      </w:r>
    </w:p>
    <w:p w14:paraId="2A34BE30" w14:textId="77777777" w:rsidR="00E83F17" w:rsidRPr="00BF07D4" w:rsidRDefault="00E83F17" w:rsidP="00E83F17">
      <w:pPr>
        <w:numPr>
          <w:ilvl w:val="0"/>
          <w:numId w:val="1"/>
        </w:numPr>
      </w:pPr>
      <w:r w:rsidRPr="00BF07D4">
        <w:t>Fast revision-boosted summary creation</w:t>
      </w:r>
    </w:p>
    <w:p w14:paraId="4470F8ED" w14:textId="77777777" w:rsidR="00E83F17" w:rsidRPr="00BF07D4" w:rsidRDefault="00E83F17" w:rsidP="00E83F17">
      <w:pPr>
        <w:rPr>
          <w:b/>
          <w:bCs/>
        </w:rPr>
      </w:pPr>
      <w:r w:rsidRPr="00BF07D4">
        <w:rPr>
          <w:b/>
          <w:bCs/>
        </w:rPr>
        <w:t>Within Scope</w:t>
      </w:r>
    </w:p>
    <w:p w14:paraId="3D0A6C7F" w14:textId="77777777" w:rsidR="00E83F17" w:rsidRPr="00BF07D4" w:rsidRDefault="00E83F17" w:rsidP="00E83F17">
      <w:pPr>
        <w:numPr>
          <w:ilvl w:val="0"/>
          <w:numId w:val="2"/>
        </w:numPr>
      </w:pPr>
      <w:r w:rsidRPr="00BF07D4">
        <w:t>File uploading in accepted formats</w:t>
      </w:r>
    </w:p>
    <w:p w14:paraId="53F11A27" w14:textId="77777777" w:rsidR="00E83F17" w:rsidRPr="00BF07D4" w:rsidRDefault="00E83F17" w:rsidP="00E83F17">
      <w:pPr>
        <w:numPr>
          <w:ilvl w:val="0"/>
          <w:numId w:val="2"/>
        </w:numPr>
      </w:pPr>
      <w:r w:rsidRPr="00BF07D4">
        <w:t>Real-time transcriptions</w:t>
      </w:r>
    </w:p>
    <w:p w14:paraId="63853816" w14:textId="77777777" w:rsidR="00E83F17" w:rsidRPr="00BF07D4" w:rsidRDefault="00E83F17" w:rsidP="00E83F17">
      <w:pPr>
        <w:numPr>
          <w:ilvl w:val="0"/>
          <w:numId w:val="2"/>
        </w:numPr>
      </w:pPr>
      <w:r w:rsidRPr="00BF07D4">
        <w:t>English-language content</w:t>
      </w:r>
    </w:p>
    <w:p w14:paraId="08C58FBE" w14:textId="77777777" w:rsidR="00E83F17" w:rsidRPr="00BF07D4" w:rsidRDefault="00E83F17" w:rsidP="00E83F17">
      <w:pPr>
        <w:numPr>
          <w:ilvl w:val="0"/>
          <w:numId w:val="2"/>
        </w:numPr>
      </w:pPr>
      <w:r w:rsidRPr="00BF07D4">
        <w:t>Arabic-language content</w:t>
      </w:r>
    </w:p>
    <w:p w14:paraId="1E282725" w14:textId="77777777" w:rsidR="00E83F17" w:rsidRPr="00BF07D4" w:rsidRDefault="00E83F17" w:rsidP="00E83F17">
      <w:pPr>
        <w:numPr>
          <w:ilvl w:val="0"/>
          <w:numId w:val="2"/>
        </w:numPr>
      </w:pPr>
      <w:r w:rsidRPr="00BF07D4">
        <w:t>Exporting quizzes in common formats</w:t>
      </w:r>
    </w:p>
    <w:p w14:paraId="057275FC" w14:textId="77777777" w:rsidR="00E83F17" w:rsidRPr="00BF07D4" w:rsidRDefault="00E83F17" w:rsidP="00E83F17">
      <w:pPr>
        <w:numPr>
          <w:ilvl w:val="0"/>
          <w:numId w:val="2"/>
        </w:numPr>
      </w:pPr>
      <w:r w:rsidRPr="00BF07D4">
        <w:t>Interactive in-platform quiz-taking</w:t>
      </w:r>
    </w:p>
    <w:p w14:paraId="1324F939" w14:textId="77777777" w:rsidR="00E83F17" w:rsidRPr="00BF07D4" w:rsidRDefault="00E83F17" w:rsidP="00E83F17">
      <w:pPr>
        <w:rPr>
          <w:b/>
          <w:bCs/>
        </w:rPr>
      </w:pPr>
      <w:r w:rsidRPr="00BF07D4">
        <w:rPr>
          <w:b/>
          <w:bCs/>
        </w:rPr>
        <w:t>Out of Scope</w:t>
      </w:r>
    </w:p>
    <w:p w14:paraId="0C79CDC9" w14:textId="77777777" w:rsidR="00E83F17" w:rsidRPr="00BF07D4" w:rsidRDefault="00E83F17" w:rsidP="00E83F17">
      <w:pPr>
        <w:numPr>
          <w:ilvl w:val="0"/>
          <w:numId w:val="3"/>
        </w:numPr>
      </w:pPr>
      <w:r w:rsidRPr="00BF07D4">
        <w:t>Third-party LMS integration (e.g., Blackboard, Moodle)</w:t>
      </w:r>
    </w:p>
    <w:p w14:paraId="37D855D6" w14:textId="77777777" w:rsidR="00E83F17" w:rsidRPr="00BF07D4" w:rsidRDefault="00E83F17" w:rsidP="00E83F17">
      <w:pPr>
        <w:numPr>
          <w:ilvl w:val="0"/>
          <w:numId w:val="3"/>
        </w:numPr>
      </w:pPr>
      <w:r w:rsidRPr="00BF07D4">
        <w:t>Non-English and non-Arabic language support</w:t>
      </w:r>
    </w:p>
    <w:p w14:paraId="0161C6F7" w14:textId="77777777" w:rsidR="00E83F17" w:rsidRPr="00BF07D4" w:rsidRDefault="00E83F17" w:rsidP="00E83F17">
      <w:pPr>
        <w:numPr>
          <w:ilvl w:val="0"/>
          <w:numId w:val="3"/>
        </w:numPr>
      </w:pPr>
      <w:r w:rsidRPr="00BF07D4">
        <w:t>Mobile app development in this release</w:t>
      </w:r>
    </w:p>
    <w:p w14:paraId="1F1AAB81" w14:textId="77777777" w:rsidR="00E83F17" w:rsidRDefault="00000000" w:rsidP="00E83F17">
      <w:r>
        <w:pict w14:anchorId="5C2373CC">
          <v:rect id="_x0000_i1027" style="width:0;height:1.5pt" o:hralign="center" o:hrstd="t" o:hr="t" fillcolor="#a0a0a0" stroked="f"/>
        </w:pict>
      </w:r>
    </w:p>
    <w:p w14:paraId="5D322910" w14:textId="77777777" w:rsidR="00E83F17" w:rsidRPr="008262D6" w:rsidRDefault="00E83F17" w:rsidP="00E83F17">
      <w:pPr>
        <w:rPr>
          <w:b/>
          <w:bCs/>
        </w:rPr>
      </w:pPr>
      <w:bookmarkStart w:id="6" w:name="_Toc87344689"/>
      <w:r w:rsidRPr="008262D6">
        <w:rPr>
          <w:b/>
          <w:bCs/>
        </w:rPr>
        <w:t>Project Software and Hardware Requirements</w:t>
      </w:r>
      <w:bookmarkEnd w:id="6"/>
    </w:p>
    <w:p w14:paraId="09E0F6FE" w14:textId="77777777" w:rsidR="00222436" w:rsidRPr="00222436" w:rsidRDefault="00222436" w:rsidP="00222436">
      <w:pPr>
        <w:spacing w:after="0"/>
        <w:rPr>
          <w:b/>
          <w:bCs/>
        </w:rPr>
      </w:pPr>
      <w:r w:rsidRPr="00222436">
        <w:rPr>
          <w:b/>
          <w:bCs/>
        </w:rPr>
        <w:lastRenderedPageBreak/>
        <w:t>Hardware Requirements</w:t>
      </w:r>
    </w:p>
    <w:p w14:paraId="16703229" w14:textId="77777777" w:rsidR="00222436" w:rsidRPr="00222436" w:rsidRDefault="00222436" w:rsidP="00222436">
      <w:pPr>
        <w:spacing w:after="0"/>
      </w:pPr>
      <w:r w:rsidRPr="00222436">
        <w:t>Hardware requirements can be split into two parts: requirements for development and requirements for end-users.</w:t>
      </w:r>
    </w:p>
    <w:p w14:paraId="69411819" w14:textId="77777777" w:rsidR="00222436" w:rsidRPr="00222436" w:rsidRDefault="00222436" w:rsidP="00222436">
      <w:pPr>
        <w:spacing w:after="0"/>
      </w:pPr>
      <w:r w:rsidRPr="00222436">
        <w:rPr>
          <w:b/>
          <w:bCs/>
        </w:rPr>
        <w:t>Requirements for Development</w:t>
      </w:r>
    </w:p>
    <w:p w14:paraId="014662AF" w14:textId="77777777" w:rsidR="00222436" w:rsidRPr="00222436" w:rsidRDefault="00222436" w:rsidP="00222436">
      <w:pPr>
        <w:numPr>
          <w:ilvl w:val="0"/>
          <w:numId w:val="16"/>
        </w:numPr>
        <w:spacing w:after="0"/>
      </w:pPr>
      <w:r w:rsidRPr="00222436">
        <w:rPr>
          <w:b/>
          <w:bCs/>
        </w:rPr>
        <w:t>Minimum requirements for React:</w:t>
      </w:r>
      <w:r w:rsidRPr="00222436">
        <w:br/>
        <w:t>• CPU: Intel Core i3</w:t>
      </w:r>
      <w:r w:rsidRPr="00222436">
        <w:br/>
        <w:t>• RAM: 8 GB</w:t>
      </w:r>
      <w:r w:rsidRPr="00222436">
        <w:br/>
        <w:t>• Storage: 10 GB (</w:t>
      </w:r>
      <w:proofErr w:type="spellStart"/>
      <w:r w:rsidRPr="00222436">
        <w:t>Kinsta</w:t>
      </w:r>
      <w:proofErr w:type="spellEnd"/>
      <w:r w:rsidRPr="00222436">
        <w:t>, n.d.)</w:t>
      </w:r>
    </w:p>
    <w:p w14:paraId="044480C3" w14:textId="77777777" w:rsidR="00222436" w:rsidRPr="00222436" w:rsidRDefault="00222436" w:rsidP="00222436">
      <w:pPr>
        <w:numPr>
          <w:ilvl w:val="0"/>
          <w:numId w:val="16"/>
        </w:numPr>
        <w:spacing w:after="0"/>
      </w:pPr>
      <w:r w:rsidRPr="00222436">
        <w:rPr>
          <w:b/>
          <w:bCs/>
        </w:rPr>
        <w:t>Minimum requirements for C# development using the Visual Studio IDE:</w:t>
      </w:r>
      <w:r w:rsidRPr="00222436">
        <w:br/>
        <w:t>• Processor: 1.8 GHz or faster processor (dual-core or better recommended)</w:t>
      </w:r>
      <w:r w:rsidRPr="00222436">
        <w:br/>
        <w:t>• RAM: 2 GB (4 GB recommended, 2.5 GB minimum on a virtual machine)</w:t>
      </w:r>
      <w:r w:rsidRPr="00222436">
        <w:br/>
        <w:t>• Hard Disk Space: Up to 130 GB depending on features installed; typical installations require 20–50 GB. SSD recommended for performance</w:t>
      </w:r>
      <w:r w:rsidRPr="00222436">
        <w:br/>
        <w:t>• Video Card: Supports a minimum display resolution of 720p (1280 × 720); WXGA (1366 × 768) or higher recommended (Microsoft, 2025)</w:t>
      </w:r>
    </w:p>
    <w:p w14:paraId="530C5A42" w14:textId="77777777" w:rsidR="00222436" w:rsidRDefault="00222436" w:rsidP="00222436">
      <w:pPr>
        <w:numPr>
          <w:ilvl w:val="0"/>
          <w:numId w:val="16"/>
        </w:numPr>
        <w:spacing w:after="0"/>
      </w:pPr>
      <w:r w:rsidRPr="00222436">
        <w:rPr>
          <w:b/>
          <w:bCs/>
        </w:rPr>
        <w:t xml:space="preserve">Minimum requirements for </w:t>
      </w:r>
      <w:proofErr w:type="spellStart"/>
      <w:r w:rsidRPr="00222436">
        <w:rPr>
          <w:b/>
          <w:bCs/>
        </w:rPr>
        <w:t>TinyLlama</w:t>
      </w:r>
      <w:proofErr w:type="spellEnd"/>
      <w:r w:rsidRPr="00222436">
        <w:rPr>
          <w:b/>
          <w:bCs/>
        </w:rPr>
        <w:t>:</w:t>
      </w:r>
      <w:r w:rsidRPr="00222436">
        <w:br/>
        <w:t xml:space="preserve">Normally, an AI model like </w:t>
      </w:r>
      <w:proofErr w:type="spellStart"/>
      <w:r w:rsidRPr="00222436">
        <w:t>TinyLlama</w:t>
      </w:r>
      <w:proofErr w:type="spellEnd"/>
      <w:r w:rsidRPr="00222436">
        <w:t xml:space="preserve"> would require a minimum of 16 GB VRAM. However, by utilizing </w:t>
      </w:r>
      <w:proofErr w:type="spellStart"/>
      <w:r w:rsidRPr="00222436">
        <w:t>QLoRA</w:t>
      </w:r>
      <w:proofErr w:type="spellEnd"/>
      <w:r w:rsidRPr="00222436">
        <w:t>, we can bring the minimum requirements down significantly with these being our estimates (</w:t>
      </w:r>
      <w:proofErr w:type="spellStart"/>
      <w:r w:rsidRPr="00222436">
        <w:t>InsightReactions</w:t>
      </w:r>
      <w:proofErr w:type="spellEnd"/>
      <w:r w:rsidRPr="00222436">
        <w:t>, 2025).</w:t>
      </w:r>
    </w:p>
    <w:p w14:paraId="332BB928" w14:textId="77777777" w:rsidR="00F32520" w:rsidRDefault="00F32520" w:rsidP="00F32520">
      <w:pPr>
        <w:spacing w:after="0"/>
        <w:ind w:left="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4"/>
        <w:gridCol w:w="1697"/>
        <w:gridCol w:w="2142"/>
        <w:gridCol w:w="3927"/>
      </w:tblGrid>
      <w:tr w:rsidR="00F32520" w:rsidRPr="004B2A92" w14:paraId="47969777" w14:textId="77777777" w:rsidTr="009979D4">
        <w:trPr>
          <w:tblHeader/>
          <w:tblCellSpacing w:w="15" w:type="dxa"/>
        </w:trPr>
        <w:tc>
          <w:tcPr>
            <w:tcW w:w="0" w:type="auto"/>
            <w:vAlign w:val="center"/>
            <w:hideMark/>
          </w:tcPr>
          <w:p w14:paraId="1ACE6BF6" w14:textId="77777777" w:rsidR="00F32520" w:rsidRPr="00F32520" w:rsidRDefault="00F32520" w:rsidP="00F32520">
            <w:pPr>
              <w:rPr>
                <w:b/>
                <w:bCs/>
              </w:rPr>
            </w:pPr>
            <w:r w:rsidRPr="00F32520">
              <w:rPr>
                <w:b/>
                <w:bCs/>
              </w:rPr>
              <w:t>Hardware Component</w:t>
            </w:r>
          </w:p>
        </w:tc>
        <w:tc>
          <w:tcPr>
            <w:tcW w:w="0" w:type="auto"/>
            <w:vAlign w:val="center"/>
            <w:hideMark/>
          </w:tcPr>
          <w:p w14:paraId="7C108C2A" w14:textId="77777777" w:rsidR="00F32520" w:rsidRPr="004B2A92" w:rsidRDefault="00F32520" w:rsidP="009979D4">
            <w:pPr>
              <w:rPr>
                <w:b/>
                <w:bCs/>
              </w:rPr>
            </w:pPr>
            <w:r w:rsidRPr="004B2A92">
              <w:rPr>
                <w:b/>
                <w:bCs/>
              </w:rPr>
              <w:t>Minimum Requirement</w:t>
            </w:r>
          </w:p>
        </w:tc>
        <w:tc>
          <w:tcPr>
            <w:tcW w:w="0" w:type="auto"/>
            <w:vAlign w:val="center"/>
            <w:hideMark/>
          </w:tcPr>
          <w:p w14:paraId="21DE1242" w14:textId="77777777" w:rsidR="00F32520" w:rsidRPr="004B2A92" w:rsidRDefault="00F32520" w:rsidP="009979D4">
            <w:pPr>
              <w:rPr>
                <w:b/>
                <w:bCs/>
              </w:rPr>
            </w:pPr>
            <w:r w:rsidRPr="004B2A92">
              <w:rPr>
                <w:b/>
                <w:bCs/>
              </w:rPr>
              <w:t>Recommended</w:t>
            </w:r>
          </w:p>
        </w:tc>
        <w:tc>
          <w:tcPr>
            <w:tcW w:w="0" w:type="auto"/>
            <w:vAlign w:val="center"/>
            <w:hideMark/>
          </w:tcPr>
          <w:p w14:paraId="5F6F3023" w14:textId="77777777" w:rsidR="00F32520" w:rsidRPr="004B2A92" w:rsidRDefault="00F32520" w:rsidP="009979D4">
            <w:pPr>
              <w:rPr>
                <w:b/>
                <w:bCs/>
              </w:rPr>
            </w:pPr>
            <w:r w:rsidRPr="004B2A92">
              <w:rPr>
                <w:b/>
                <w:bCs/>
              </w:rPr>
              <w:t>Notes</w:t>
            </w:r>
          </w:p>
        </w:tc>
      </w:tr>
      <w:tr w:rsidR="00F32520" w:rsidRPr="004B2A92" w14:paraId="5602AAD9" w14:textId="77777777" w:rsidTr="009979D4">
        <w:trPr>
          <w:tblCellSpacing w:w="15" w:type="dxa"/>
        </w:trPr>
        <w:tc>
          <w:tcPr>
            <w:tcW w:w="0" w:type="auto"/>
            <w:vAlign w:val="center"/>
            <w:hideMark/>
          </w:tcPr>
          <w:p w14:paraId="773D8785" w14:textId="77777777" w:rsidR="00F32520" w:rsidRPr="004B2A92" w:rsidRDefault="00F32520" w:rsidP="009979D4">
            <w:r w:rsidRPr="004B2A92">
              <w:t>GPU VRAM</w:t>
            </w:r>
          </w:p>
        </w:tc>
        <w:tc>
          <w:tcPr>
            <w:tcW w:w="0" w:type="auto"/>
            <w:vAlign w:val="center"/>
            <w:hideMark/>
          </w:tcPr>
          <w:p w14:paraId="0E84EA9C" w14:textId="77777777" w:rsidR="00F32520" w:rsidRPr="004B2A92" w:rsidRDefault="00F32520" w:rsidP="009979D4">
            <w:r w:rsidRPr="004B2A92">
              <w:t>6 GB</w:t>
            </w:r>
          </w:p>
        </w:tc>
        <w:tc>
          <w:tcPr>
            <w:tcW w:w="0" w:type="auto"/>
            <w:vAlign w:val="center"/>
            <w:hideMark/>
          </w:tcPr>
          <w:p w14:paraId="1C292EBA" w14:textId="77777777" w:rsidR="00F32520" w:rsidRPr="004B2A92" w:rsidRDefault="00F32520" w:rsidP="009979D4">
            <w:r w:rsidRPr="004B2A92">
              <w:t>8 GB+ (e.g., RTX 3070, 4060 Ti, 3080)</w:t>
            </w:r>
          </w:p>
        </w:tc>
        <w:tc>
          <w:tcPr>
            <w:tcW w:w="0" w:type="auto"/>
            <w:vAlign w:val="center"/>
            <w:hideMark/>
          </w:tcPr>
          <w:p w14:paraId="72F2570E" w14:textId="77777777" w:rsidR="00F32520" w:rsidRPr="004B2A92" w:rsidRDefault="00F32520" w:rsidP="009979D4">
            <w:r w:rsidRPr="004B2A92">
              <w:t>This is the most critical factor. 6 GB is the absolute floor with heavy optimizations. 8 GB is comfortable.</w:t>
            </w:r>
          </w:p>
        </w:tc>
      </w:tr>
      <w:tr w:rsidR="00F32520" w:rsidRPr="004B2A92" w14:paraId="32DB1EAC" w14:textId="77777777" w:rsidTr="009979D4">
        <w:trPr>
          <w:tblCellSpacing w:w="15" w:type="dxa"/>
        </w:trPr>
        <w:tc>
          <w:tcPr>
            <w:tcW w:w="0" w:type="auto"/>
            <w:vAlign w:val="center"/>
            <w:hideMark/>
          </w:tcPr>
          <w:p w14:paraId="3F611CED" w14:textId="77777777" w:rsidR="00F32520" w:rsidRPr="004B2A92" w:rsidRDefault="00F32520" w:rsidP="009979D4">
            <w:r w:rsidRPr="004B2A92">
              <w:t>System RAM</w:t>
            </w:r>
          </w:p>
        </w:tc>
        <w:tc>
          <w:tcPr>
            <w:tcW w:w="0" w:type="auto"/>
            <w:vAlign w:val="center"/>
            <w:hideMark/>
          </w:tcPr>
          <w:p w14:paraId="0B9F7EA0" w14:textId="77777777" w:rsidR="00F32520" w:rsidRPr="004B2A92" w:rsidRDefault="00F32520" w:rsidP="009979D4">
            <w:r w:rsidRPr="004B2A92">
              <w:t>16 GB</w:t>
            </w:r>
          </w:p>
        </w:tc>
        <w:tc>
          <w:tcPr>
            <w:tcW w:w="0" w:type="auto"/>
            <w:vAlign w:val="center"/>
            <w:hideMark/>
          </w:tcPr>
          <w:p w14:paraId="00C98164" w14:textId="77777777" w:rsidR="00F32520" w:rsidRPr="004B2A92" w:rsidRDefault="00F32520" w:rsidP="009979D4">
            <w:r w:rsidRPr="004B2A92">
              <w:t>32 GB</w:t>
            </w:r>
          </w:p>
        </w:tc>
        <w:tc>
          <w:tcPr>
            <w:tcW w:w="0" w:type="auto"/>
            <w:vAlign w:val="center"/>
            <w:hideMark/>
          </w:tcPr>
          <w:p w14:paraId="4D7594D2" w14:textId="77777777" w:rsidR="00F32520" w:rsidRPr="004B2A92" w:rsidRDefault="00F32520" w:rsidP="009979D4">
            <w:r w:rsidRPr="004B2A92">
              <w:t>Needed for loading the dataset and handling background processes.</w:t>
            </w:r>
          </w:p>
        </w:tc>
      </w:tr>
      <w:tr w:rsidR="00F32520" w:rsidRPr="004B2A92" w14:paraId="75883058" w14:textId="77777777" w:rsidTr="009979D4">
        <w:trPr>
          <w:tblCellSpacing w:w="15" w:type="dxa"/>
        </w:trPr>
        <w:tc>
          <w:tcPr>
            <w:tcW w:w="0" w:type="auto"/>
            <w:vAlign w:val="center"/>
            <w:hideMark/>
          </w:tcPr>
          <w:p w14:paraId="1B347E62" w14:textId="77777777" w:rsidR="00F32520" w:rsidRPr="004B2A92" w:rsidRDefault="00F32520" w:rsidP="009979D4">
            <w:r w:rsidRPr="004B2A92">
              <w:t>Storage</w:t>
            </w:r>
          </w:p>
        </w:tc>
        <w:tc>
          <w:tcPr>
            <w:tcW w:w="0" w:type="auto"/>
            <w:vAlign w:val="center"/>
            <w:hideMark/>
          </w:tcPr>
          <w:p w14:paraId="47E13D88" w14:textId="77777777" w:rsidR="00F32520" w:rsidRPr="004B2A92" w:rsidRDefault="00F32520" w:rsidP="009979D4">
            <w:r w:rsidRPr="004B2A92">
              <w:t>~10 GB Free</w:t>
            </w:r>
          </w:p>
        </w:tc>
        <w:tc>
          <w:tcPr>
            <w:tcW w:w="0" w:type="auto"/>
            <w:vAlign w:val="center"/>
            <w:hideMark/>
          </w:tcPr>
          <w:p w14:paraId="270272A2" w14:textId="77777777" w:rsidR="00F32520" w:rsidRPr="004B2A92" w:rsidRDefault="00F32520" w:rsidP="009979D4">
            <w:r w:rsidRPr="004B2A92">
              <w:t>20–50 GB Free</w:t>
            </w:r>
          </w:p>
        </w:tc>
        <w:tc>
          <w:tcPr>
            <w:tcW w:w="0" w:type="auto"/>
            <w:vAlign w:val="center"/>
            <w:hideMark/>
          </w:tcPr>
          <w:p w14:paraId="23F47DBB" w14:textId="77777777" w:rsidR="00F32520" w:rsidRPr="004B2A92" w:rsidRDefault="00F32520" w:rsidP="009979D4">
            <w:r w:rsidRPr="004B2A92">
              <w:t xml:space="preserve">Space for the base model (~2.2 GB for TinyLlama-1.1B), datasets, and </w:t>
            </w:r>
            <w:proofErr w:type="gramStart"/>
            <w:r w:rsidRPr="004B2A92">
              <w:t>saved</w:t>
            </w:r>
            <w:proofErr w:type="gramEnd"/>
            <w:r w:rsidRPr="004B2A92">
              <w:t xml:space="preserve"> adapter weights. An SSD is highly recommended.</w:t>
            </w:r>
          </w:p>
        </w:tc>
      </w:tr>
    </w:tbl>
    <w:p w14:paraId="04B38FC4" w14:textId="77777777" w:rsidR="00F32520" w:rsidRDefault="00F32520" w:rsidP="00F32520">
      <w:r w:rsidRPr="008C697C">
        <w:rPr>
          <w:b/>
          <w:bCs/>
        </w:rPr>
        <w:t xml:space="preserve">Table </w:t>
      </w:r>
      <w:r>
        <w:rPr>
          <w:b/>
          <w:bCs/>
        </w:rPr>
        <w:t xml:space="preserve">1 </w:t>
      </w:r>
      <w:r w:rsidRPr="008C697C">
        <w:t xml:space="preserve">Hardware requirements for running </w:t>
      </w:r>
      <w:proofErr w:type="spellStart"/>
      <w:r w:rsidRPr="008C697C">
        <w:t>TinyLlama</w:t>
      </w:r>
      <w:proofErr w:type="spellEnd"/>
      <w:r w:rsidRPr="008C697C">
        <w:t xml:space="preserve"> locally (</w:t>
      </w:r>
      <w:proofErr w:type="spellStart"/>
      <w:r w:rsidRPr="008C697C">
        <w:t>InsightReactions</w:t>
      </w:r>
      <w:proofErr w:type="spellEnd"/>
      <w:r w:rsidRPr="008C697C">
        <w:t>, 2025).</w:t>
      </w:r>
    </w:p>
    <w:p w14:paraId="0CA56C13" w14:textId="55B92991" w:rsidR="00064C3B" w:rsidRPr="00222436" w:rsidRDefault="00064C3B" w:rsidP="00064C3B">
      <w:pPr>
        <w:spacing w:after="0"/>
        <w:ind w:left="720"/>
      </w:pPr>
    </w:p>
    <w:p w14:paraId="1BEF7BC4" w14:textId="77777777" w:rsidR="00222436" w:rsidRPr="00222436" w:rsidRDefault="00222436" w:rsidP="00222436">
      <w:pPr>
        <w:spacing w:after="0"/>
      </w:pPr>
      <w:r w:rsidRPr="00222436">
        <w:rPr>
          <w:b/>
          <w:bCs/>
        </w:rPr>
        <w:t>Hardware Requirements for End-Users</w:t>
      </w:r>
      <w:r w:rsidRPr="00222436">
        <w:br/>
        <w:t xml:space="preserve">Since we will not be using a server to host our program, the minimum requirements to run </w:t>
      </w:r>
      <w:r w:rsidRPr="00222436">
        <w:lastRenderedPageBreak/>
        <w:t xml:space="preserve">our program locally are dependent on </w:t>
      </w:r>
      <w:proofErr w:type="spellStart"/>
      <w:r w:rsidRPr="00222436">
        <w:t>TinyLlama’s</w:t>
      </w:r>
      <w:proofErr w:type="spellEnd"/>
      <w:r w:rsidRPr="00222436">
        <w:t>. They are:</w:t>
      </w:r>
      <w:r w:rsidRPr="00222436">
        <w:br/>
        <w:t>• CPU: 4 cores or more</w:t>
      </w:r>
      <w:r w:rsidRPr="00222436">
        <w:br/>
        <w:t>• System RAM: at least 16 GB</w:t>
      </w:r>
      <w:r w:rsidRPr="00222436">
        <w:br/>
        <w:t xml:space="preserve">• GPU: NVIDIA GPUs only, 12 GB VRAM or higher to enjoy AI products offered by </w:t>
      </w:r>
      <w:proofErr w:type="spellStart"/>
      <w:r w:rsidRPr="00222436">
        <w:t>TinyLlama’s</w:t>
      </w:r>
      <w:proofErr w:type="spellEnd"/>
      <w:r w:rsidRPr="00222436">
        <w:t xml:space="preserve"> default configuration at full speed</w:t>
      </w:r>
      <w:r w:rsidRPr="00222436">
        <w:br/>
        <w:t>• Storage: 60 GB SSD (250 GB or more recommended for additional models and future functionality)</w:t>
      </w:r>
      <w:r w:rsidRPr="00222436">
        <w:br/>
        <w:t>• Wired internet connectivity during setup; wired LAN connectivity afterwards (</w:t>
      </w:r>
      <w:proofErr w:type="spellStart"/>
      <w:r w:rsidRPr="00222436">
        <w:t>InsightReactions</w:t>
      </w:r>
      <w:proofErr w:type="spellEnd"/>
      <w:r w:rsidRPr="00222436">
        <w:t>, 2025)</w:t>
      </w:r>
    </w:p>
    <w:p w14:paraId="4D6BC400" w14:textId="77777777" w:rsidR="00222436" w:rsidRPr="00222436" w:rsidRDefault="00000000" w:rsidP="00222436">
      <w:pPr>
        <w:spacing w:after="0"/>
      </w:pPr>
      <w:r>
        <w:pict w14:anchorId="7F138E70">
          <v:rect id="_x0000_i1028" style="width:0;height:1.5pt" o:hralign="center" o:hrstd="t" o:hr="t" fillcolor="#a0a0a0" stroked="f"/>
        </w:pict>
      </w:r>
    </w:p>
    <w:p w14:paraId="3A4B1DE0" w14:textId="77777777" w:rsidR="00222436" w:rsidRPr="00222436" w:rsidRDefault="00222436" w:rsidP="00222436">
      <w:pPr>
        <w:spacing w:after="0"/>
        <w:rPr>
          <w:b/>
          <w:bCs/>
        </w:rPr>
      </w:pPr>
      <w:r w:rsidRPr="00222436">
        <w:rPr>
          <w:b/>
          <w:bCs/>
        </w:rPr>
        <w:t>Software Requirements</w:t>
      </w:r>
    </w:p>
    <w:p w14:paraId="6EC5E719" w14:textId="77777777" w:rsidR="00222436" w:rsidRPr="00222436" w:rsidRDefault="00222436" w:rsidP="00222436">
      <w:pPr>
        <w:spacing w:after="0"/>
      </w:pPr>
      <w:r w:rsidRPr="00222436">
        <w:t>Software requirements can be split into two parts: requirements for development and requirements for end-users.</w:t>
      </w:r>
    </w:p>
    <w:p w14:paraId="393FAA49" w14:textId="77777777" w:rsidR="00222436" w:rsidRPr="00222436" w:rsidRDefault="00222436" w:rsidP="00222436">
      <w:pPr>
        <w:spacing w:after="0"/>
      </w:pPr>
      <w:r w:rsidRPr="00222436">
        <w:rPr>
          <w:b/>
          <w:bCs/>
        </w:rPr>
        <w:t>Requirements for Development</w:t>
      </w:r>
    </w:p>
    <w:p w14:paraId="5A748444" w14:textId="77777777" w:rsidR="00222436" w:rsidRPr="00222436" w:rsidRDefault="00222436" w:rsidP="00222436">
      <w:pPr>
        <w:numPr>
          <w:ilvl w:val="0"/>
          <w:numId w:val="17"/>
        </w:numPr>
        <w:spacing w:after="0"/>
      </w:pPr>
      <w:r w:rsidRPr="00222436">
        <w:rPr>
          <w:b/>
          <w:bCs/>
        </w:rPr>
        <w:t>React:</w:t>
      </w:r>
      <w:r w:rsidRPr="00222436">
        <w:t xml:space="preserve"> Windows 10/11, Ubuntu 16, or macOS 10.10 (</w:t>
      </w:r>
      <w:proofErr w:type="spellStart"/>
      <w:r w:rsidRPr="00222436">
        <w:t>Kinsta</w:t>
      </w:r>
      <w:proofErr w:type="spellEnd"/>
      <w:r w:rsidRPr="00222436">
        <w:t>, n.d.)</w:t>
      </w:r>
    </w:p>
    <w:p w14:paraId="43030510" w14:textId="77777777" w:rsidR="00222436" w:rsidRPr="00222436" w:rsidRDefault="00222436" w:rsidP="00222436">
      <w:pPr>
        <w:numPr>
          <w:ilvl w:val="0"/>
          <w:numId w:val="17"/>
        </w:numPr>
        <w:spacing w:after="0"/>
      </w:pPr>
      <w:r w:rsidRPr="00222436">
        <w:rPr>
          <w:b/>
          <w:bCs/>
        </w:rPr>
        <w:t>C# development using the Visual Studio IDE:</w:t>
      </w:r>
      <w:r w:rsidRPr="00222436">
        <w:t xml:space="preserve"> Windows 10/11 (Microsoft, 2025)</w:t>
      </w:r>
    </w:p>
    <w:p w14:paraId="65E600EA" w14:textId="77777777" w:rsidR="00222436" w:rsidRPr="00222436" w:rsidRDefault="00222436" w:rsidP="00222436">
      <w:pPr>
        <w:numPr>
          <w:ilvl w:val="0"/>
          <w:numId w:val="17"/>
        </w:numPr>
        <w:spacing w:after="0"/>
      </w:pPr>
      <w:proofErr w:type="spellStart"/>
      <w:r w:rsidRPr="00222436">
        <w:rPr>
          <w:b/>
          <w:bCs/>
        </w:rPr>
        <w:t>TinyLlama</w:t>
      </w:r>
      <w:proofErr w:type="spellEnd"/>
      <w:r w:rsidRPr="00222436">
        <w:rPr>
          <w:b/>
          <w:bCs/>
        </w:rPr>
        <w:t>:</w:t>
      </w:r>
      <w:r w:rsidRPr="00222436">
        <w:t xml:space="preserve"> Windows 10/11, Ubuntu 16, or macOS 10.10 (</w:t>
      </w:r>
      <w:proofErr w:type="spellStart"/>
      <w:r w:rsidRPr="00222436">
        <w:t>InsightReactions</w:t>
      </w:r>
      <w:proofErr w:type="spellEnd"/>
      <w:r w:rsidRPr="00222436">
        <w:t>, 2025)</w:t>
      </w:r>
    </w:p>
    <w:p w14:paraId="43BE0380" w14:textId="77777777" w:rsidR="00222436" w:rsidRPr="00222436" w:rsidRDefault="00222436" w:rsidP="00222436">
      <w:pPr>
        <w:spacing w:after="0"/>
      </w:pPr>
      <w:r w:rsidRPr="00222436">
        <w:rPr>
          <w:b/>
          <w:bCs/>
        </w:rPr>
        <w:t>Requirements for End-Users</w:t>
      </w:r>
    </w:p>
    <w:p w14:paraId="6B990DF4" w14:textId="77777777" w:rsidR="00222436" w:rsidRPr="00222436" w:rsidRDefault="00222436" w:rsidP="00222436">
      <w:pPr>
        <w:numPr>
          <w:ilvl w:val="0"/>
          <w:numId w:val="18"/>
        </w:numPr>
        <w:spacing w:after="0"/>
      </w:pPr>
      <w:r w:rsidRPr="00222436">
        <w:t>Windows 10/11, Ubuntu 16, or macOS 10.10</w:t>
      </w:r>
    </w:p>
    <w:p w14:paraId="02DC7D20" w14:textId="33317F75" w:rsidR="00E83F17" w:rsidRPr="007A28B9" w:rsidRDefault="00000000" w:rsidP="007A28B9">
      <w:pPr>
        <w:spacing w:after="0"/>
      </w:pPr>
      <w:r>
        <w:pict w14:anchorId="2C4C658F">
          <v:rect id="_x0000_i1029" style="width:0;height:1.5pt" o:hralign="center" o:hrstd="t" o:hr="t" fillcolor="#a0a0a0" stroked="f"/>
        </w:pict>
      </w:r>
    </w:p>
    <w:p w14:paraId="5FB8EE18" w14:textId="77777777" w:rsidR="00E83F17" w:rsidRDefault="00E83F17" w:rsidP="00E83F17">
      <w:pPr>
        <w:rPr>
          <w:b/>
          <w:bCs/>
        </w:rPr>
      </w:pPr>
      <w:r w:rsidRPr="00241336">
        <w:rPr>
          <w:b/>
          <w:bCs/>
        </w:rPr>
        <w:t>Project Limitations</w:t>
      </w:r>
    </w:p>
    <w:p w14:paraId="5492F4C6" w14:textId="77777777" w:rsidR="00E83F17" w:rsidRPr="00241336" w:rsidRDefault="00E83F17" w:rsidP="00E83F17">
      <w:pPr>
        <w:rPr>
          <w:b/>
          <w:bCs/>
        </w:rPr>
      </w:pPr>
      <w:r w:rsidRPr="00241336">
        <w:rPr>
          <w:b/>
          <w:bCs/>
        </w:rPr>
        <w:t>• Technical Limitations</w:t>
      </w:r>
    </w:p>
    <w:p w14:paraId="24C5298C" w14:textId="77777777" w:rsidR="00E83F17" w:rsidRPr="00241336" w:rsidRDefault="00E83F17" w:rsidP="00E83F17">
      <w:pPr>
        <w:numPr>
          <w:ilvl w:val="0"/>
          <w:numId w:val="4"/>
        </w:numPr>
      </w:pPr>
      <w:r w:rsidRPr="00241336">
        <w:t>The model uses an open-source model agent as a base.</w:t>
      </w:r>
    </w:p>
    <w:p w14:paraId="7CA08BE0" w14:textId="72AA45D8" w:rsidR="00E83F17" w:rsidRDefault="00D92116" w:rsidP="00D92116">
      <w:pPr>
        <w:ind w:left="720"/>
      </w:pPr>
      <w:r w:rsidRPr="00D92116">
        <w:lastRenderedPageBreak/>
        <w:t>An internet connection is required to use Quiz AI, which limits its target since only 67.9% of the total world population has internet access (ITU, 2025).</w:t>
      </w:r>
      <w:r w:rsidR="00E83F17">
        <w:rPr>
          <w:noProof/>
          <w:sz w:val="32"/>
          <w:szCs w:val="32"/>
        </w:rPr>
        <w:drawing>
          <wp:inline distT="0" distB="0" distL="0" distR="0" wp14:anchorId="5D9A4FCC" wp14:editId="1B49ED38">
            <wp:extent cx="4909185" cy="3050331"/>
            <wp:effectExtent l="0" t="0" r="5715" b="0"/>
            <wp:docPr id="1" name="Picture 1" descr="A graph of blue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blue bars with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1719" cy="3058119"/>
                    </a:xfrm>
                    <a:prstGeom prst="rect">
                      <a:avLst/>
                    </a:prstGeom>
                  </pic:spPr>
                </pic:pic>
              </a:graphicData>
            </a:graphic>
          </wp:inline>
        </w:drawing>
      </w:r>
    </w:p>
    <w:p w14:paraId="2FB1EB51" w14:textId="7ADC58A4" w:rsidR="00510FD7" w:rsidRPr="00241336" w:rsidRDefault="00510FD7" w:rsidP="00510FD7">
      <w:pPr>
        <w:ind w:left="720"/>
      </w:pPr>
      <w:r w:rsidRPr="00510FD7">
        <w:rPr>
          <w:b/>
          <w:bCs/>
        </w:rPr>
        <w:t>Figure 1:</w:t>
      </w:r>
      <w:r w:rsidRPr="00510FD7">
        <w:t xml:space="preserve"> Global internet penetration in 2025, highlighting the 67.9% population with access (Source: ITU, 2025).</w:t>
      </w:r>
    </w:p>
    <w:p w14:paraId="49C1ACCD" w14:textId="5AF58D62" w:rsidR="007B61F8" w:rsidRDefault="004B484B" w:rsidP="004B484B">
      <w:pPr>
        <w:numPr>
          <w:ilvl w:val="0"/>
          <w:numId w:val="4"/>
        </w:numPr>
      </w:pPr>
      <w:r w:rsidRPr="004B484B">
        <w:t>There is no application version of Quiz AI, which means it may not be as attractive to most of the population (GSMA, 2025).</w:t>
      </w:r>
    </w:p>
    <w:p w14:paraId="7857257F" w14:textId="616DBB92" w:rsidR="00E83F17" w:rsidRDefault="00E83F17" w:rsidP="00E83F17">
      <w:pPr>
        <w:ind w:left="720"/>
      </w:pPr>
      <w:r>
        <w:rPr>
          <w:noProof/>
          <w:sz w:val="32"/>
          <w:szCs w:val="32"/>
        </w:rPr>
        <w:drawing>
          <wp:inline distT="0" distB="0" distL="0" distR="0" wp14:anchorId="487C34A1" wp14:editId="5FFBDB67">
            <wp:extent cx="4680585" cy="2154570"/>
            <wp:effectExtent l="0" t="0" r="5715" b="0"/>
            <wp:docPr id="2" name="Picture 2" descr="A graph of green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green rectangular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5538" cy="2161453"/>
                    </a:xfrm>
                    <a:prstGeom prst="rect">
                      <a:avLst/>
                    </a:prstGeom>
                  </pic:spPr>
                </pic:pic>
              </a:graphicData>
            </a:graphic>
          </wp:inline>
        </w:drawing>
      </w:r>
    </w:p>
    <w:p w14:paraId="59F63A8F" w14:textId="60FD40FD" w:rsidR="00BA6BCC" w:rsidRPr="00BA6BCC" w:rsidRDefault="00BA6BCC" w:rsidP="00BA6BCC">
      <w:pPr>
        <w:ind w:left="720"/>
      </w:pPr>
      <w:r w:rsidRPr="00BA6BCC">
        <w:rPr>
          <w:b/>
          <w:bCs/>
        </w:rPr>
        <w:t>Figure 2:</w:t>
      </w:r>
      <w:r w:rsidRPr="00BA6BCC">
        <w:t xml:space="preserve"> Lack of a Quiz AI mobile app may limit user adoption, illustrated by global mobile app engagement trends (Source: GSMA, 2025).</w:t>
      </w:r>
    </w:p>
    <w:p w14:paraId="42466389" w14:textId="453694C6" w:rsidR="00E83F17" w:rsidRPr="00241336" w:rsidRDefault="00000000" w:rsidP="00BA6BCC">
      <w:pPr>
        <w:ind w:left="720"/>
      </w:pPr>
      <w:r>
        <w:pict w14:anchorId="3C50690E">
          <v:rect id="_x0000_i1030" style="width:0;height:1.5pt" o:hralign="center" o:hrstd="t" o:hr="t" fillcolor="#a0a0a0" stroked="f"/>
        </w:pict>
      </w:r>
    </w:p>
    <w:p w14:paraId="216555EA" w14:textId="77777777" w:rsidR="00E83F17" w:rsidRPr="00241336" w:rsidRDefault="00E83F17" w:rsidP="00E83F17">
      <w:pPr>
        <w:rPr>
          <w:b/>
          <w:bCs/>
        </w:rPr>
      </w:pPr>
      <w:r w:rsidRPr="00241336">
        <w:rPr>
          <w:b/>
          <w:bCs/>
        </w:rPr>
        <w:t>• Functional Limitations</w:t>
      </w:r>
    </w:p>
    <w:p w14:paraId="479DAF00" w14:textId="77777777" w:rsidR="00E83F17" w:rsidRPr="00241336" w:rsidRDefault="00E83F17" w:rsidP="00E83F17">
      <w:pPr>
        <w:rPr>
          <w:b/>
          <w:bCs/>
        </w:rPr>
      </w:pPr>
      <w:r w:rsidRPr="00241336">
        <w:rPr>
          <w:b/>
          <w:bCs/>
        </w:rPr>
        <w:lastRenderedPageBreak/>
        <w:t>1. Unsupported Features</w:t>
      </w:r>
    </w:p>
    <w:p w14:paraId="074F674C" w14:textId="77777777" w:rsidR="00E83F17" w:rsidRPr="00241336" w:rsidRDefault="00E83F17" w:rsidP="00E83F17">
      <w:pPr>
        <w:numPr>
          <w:ilvl w:val="0"/>
          <w:numId w:val="5"/>
        </w:numPr>
      </w:pPr>
      <w:r w:rsidRPr="00241336">
        <w:t>Extracting audio from video is not implemented.</w:t>
      </w:r>
    </w:p>
    <w:p w14:paraId="0C3A8F5A" w14:textId="77777777" w:rsidR="00E83F17" w:rsidRPr="00241336" w:rsidRDefault="00E83F17" w:rsidP="00E83F17">
      <w:pPr>
        <w:rPr>
          <w:b/>
          <w:bCs/>
        </w:rPr>
      </w:pPr>
      <w:r w:rsidRPr="00241336">
        <w:rPr>
          <w:b/>
          <w:bCs/>
        </w:rPr>
        <w:t>2. Workarounds</w:t>
      </w:r>
    </w:p>
    <w:p w14:paraId="3D9A20C6" w14:textId="77777777" w:rsidR="00E83F17" w:rsidRPr="00241336" w:rsidRDefault="00E83F17" w:rsidP="00E83F17">
      <w:pPr>
        <w:numPr>
          <w:ilvl w:val="0"/>
          <w:numId w:val="6"/>
        </w:numPr>
      </w:pPr>
      <w:r w:rsidRPr="00241336">
        <w:t>Using a third-party API to achieve the operation.</w:t>
      </w:r>
    </w:p>
    <w:p w14:paraId="5CE824CB" w14:textId="77777777" w:rsidR="00E83F17" w:rsidRPr="00241336" w:rsidRDefault="00000000" w:rsidP="00E83F17">
      <w:r>
        <w:pict w14:anchorId="73DB074A">
          <v:rect id="_x0000_i1031" style="width:0;height:1.5pt" o:hralign="center" o:hrstd="t" o:hr="t" fillcolor="#a0a0a0" stroked="f"/>
        </w:pict>
      </w:r>
    </w:p>
    <w:p w14:paraId="50D869EB" w14:textId="77777777" w:rsidR="00E83F17" w:rsidRPr="00241336" w:rsidRDefault="00E83F17" w:rsidP="00E83F17">
      <w:pPr>
        <w:rPr>
          <w:b/>
          <w:bCs/>
        </w:rPr>
      </w:pPr>
      <w:r w:rsidRPr="00241336">
        <w:rPr>
          <w:b/>
          <w:bCs/>
        </w:rPr>
        <w:t>• Security Limitations</w:t>
      </w:r>
    </w:p>
    <w:p w14:paraId="196444F9" w14:textId="77777777" w:rsidR="00E83F17" w:rsidRPr="00241336" w:rsidRDefault="00E83F17" w:rsidP="00E83F17">
      <w:pPr>
        <w:numPr>
          <w:ilvl w:val="0"/>
          <w:numId w:val="7"/>
        </w:numPr>
      </w:pPr>
      <w:r w:rsidRPr="00241336">
        <w:t>Currently, no security measures have been planned for the log-in system.</w:t>
      </w:r>
    </w:p>
    <w:p w14:paraId="36B6CDD0" w14:textId="77777777" w:rsidR="00E83F17" w:rsidRPr="00241336" w:rsidRDefault="00E83F17" w:rsidP="00E83F17">
      <w:pPr>
        <w:numPr>
          <w:ilvl w:val="0"/>
          <w:numId w:val="7"/>
        </w:numPr>
      </w:pPr>
      <w:r w:rsidRPr="00241336">
        <w:t>The system doesn’t have encryption for the login database.</w:t>
      </w:r>
    </w:p>
    <w:p w14:paraId="1E0277BC" w14:textId="77777777" w:rsidR="00E83F17" w:rsidRPr="00241336" w:rsidRDefault="00000000" w:rsidP="00E83F17">
      <w:r>
        <w:pict w14:anchorId="34B38D7B">
          <v:rect id="_x0000_i1032" style="width:0;height:1.5pt" o:hralign="center" o:hrstd="t" o:hr="t" fillcolor="#a0a0a0" stroked="f"/>
        </w:pict>
      </w:r>
    </w:p>
    <w:p w14:paraId="5FB83299" w14:textId="77777777" w:rsidR="00E83F17" w:rsidRPr="00241336" w:rsidRDefault="00E83F17" w:rsidP="00E83F17">
      <w:pPr>
        <w:rPr>
          <w:b/>
          <w:bCs/>
        </w:rPr>
      </w:pPr>
      <w:r w:rsidRPr="00241336">
        <w:rPr>
          <w:b/>
          <w:bCs/>
        </w:rPr>
        <w:t>• Usability &amp; Accessibility</w:t>
      </w:r>
    </w:p>
    <w:p w14:paraId="387A067A" w14:textId="77777777" w:rsidR="00E83F17" w:rsidRPr="00241336" w:rsidRDefault="00E83F17" w:rsidP="00E83F17">
      <w:pPr>
        <w:numPr>
          <w:ilvl w:val="0"/>
          <w:numId w:val="8"/>
        </w:numPr>
      </w:pPr>
      <w:r w:rsidRPr="00241336">
        <w:t xml:space="preserve">The end-user can only submit files in the following formats: </w:t>
      </w:r>
      <w:r w:rsidRPr="00241336">
        <w:rPr>
          <w:b/>
          <w:bCs/>
        </w:rPr>
        <w:t>txt, pdf, pptx, mp3</w:t>
      </w:r>
      <w:r w:rsidRPr="00241336">
        <w:t>.</w:t>
      </w:r>
    </w:p>
    <w:p w14:paraId="3C574991" w14:textId="77777777" w:rsidR="00E83F17" w:rsidRPr="00241336" w:rsidRDefault="00000000" w:rsidP="00E83F17">
      <w:r>
        <w:pict w14:anchorId="67477B3A">
          <v:rect id="_x0000_i1033" style="width:0;height:1.5pt" o:hralign="center" o:hrstd="t" o:hr="t" fillcolor="#a0a0a0" stroked="f"/>
        </w:pict>
      </w:r>
    </w:p>
    <w:p w14:paraId="5FF35BAF" w14:textId="5AE9BC35" w:rsidR="00E83F17" w:rsidRPr="00CC4AE6" w:rsidRDefault="00E83F17" w:rsidP="00CC4AE6">
      <w:pPr>
        <w:rPr>
          <w:b/>
          <w:bCs/>
        </w:rPr>
      </w:pPr>
      <w:r w:rsidRPr="00241336">
        <w:rPr>
          <w:b/>
          <w:bCs/>
        </w:rPr>
        <w:t>Project Expected Output</w:t>
      </w:r>
    </w:p>
    <w:p w14:paraId="161142A3" w14:textId="77777777" w:rsidR="00E83F17" w:rsidRPr="00241336" w:rsidRDefault="00E83F17" w:rsidP="00E83F17">
      <w:pPr>
        <w:rPr>
          <w:b/>
          <w:bCs/>
        </w:rPr>
      </w:pPr>
      <w:r w:rsidRPr="00241336">
        <w:rPr>
          <w:b/>
          <w:bCs/>
        </w:rPr>
        <w:t>• Functional Outputs</w:t>
      </w:r>
    </w:p>
    <w:p w14:paraId="2F361692" w14:textId="77777777" w:rsidR="00E83F17" w:rsidRPr="00241336" w:rsidRDefault="00E83F17" w:rsidP="00E83F17">
      <w:pPr>
        <w:numPr>
          <w:ilvl w:val="0"/>
          <w:numId w:val="10"/>
        </w:numPr>
      </w:pPr>
      <w:r w:rsidRPr="00241336">
        <w:t>A responsive web dashboard for real-time visualization.</w:t>
      </w:r>
    </w:p>
    <w:p w14:paraId="490CB116" w14:textId="77777777" w:rsidR="00E83F17" w:rsidRPr="00241336" w:rsidRDefault="00E83F17" w:rsidP="00E83F17">
      <w:pPr>
        <w:numPr>
          <w:ilvl w:val="0"/>
          <w:numId w:val="10"/>
        </w:numPr>
      </w:pPr>
      <w:r w:rsidRPr="00241336">
        <w:t>On-website notification for when the output is being processed.</w:t>
      </w:r>
    </w:p>
    <w:p w14:paraId="06F26EDD" w14:textId="77777777" w:rsidR="00E83F17" w:rsidRPr="00241336" w:rsidRDefault="00E83F17" w:rsidP="00E83F17">
      <w:pPr>
        <w:numPr>
          <w:ilvl w:val="0"/>
          <w:numId w:val="10"/>
        </w:numPr>
      </w:pPr>
      <w:r w:rsidRPr="00241336">
        <w:t>On-website notification for when the output is finished being processed.</w:t>
      </w:r>
    </w:p>
    <w:p w14:paraId="1D93CDE8" w14:textId="77777777" w:rsidR="00E83F17" w:rsidRPr="00241336" w:rsidRDefault="00000000" w:rsidP="00E83F17">
      <w:r>
        <w:pict w14:anchorId="49786E45">
          <v:rect id="_x0000_i1034" style="width:0;height:1.5pt" o:hralign="center" o:hrstd="t" o:hr="t" fillcolor="#a0a0a0" stroked="f"/>
        </w:pict>
      </w:r>
    </w:p>
    <w:p w14:paraId="4A4F0AE8" w14:textId="77777777" w:rsidR="00E83F17" w:rsidRPr="00241336" w:rsidRDefault="00E83F17" w:rsidP="00E83F17">
      <w:pPr>
        <w:rPr>
          <w:b/>
          <w:bCs/>
        </w:rPr>
      </w:pPr>
      <w:r w:rsidRPr="00241336">
        <w:rPr>
          <w:b/>
          <w:bCs/>
        </w:rPr>
        <w:t>• Non-Functional Outputs</w:t>
      </w:r>
    </w:p>
    <w:p w14:paraId="55624703" w14:textId="77777777" w:rsidR="00E83F17" w:rsidRPr="00241336" w:rsidRDefault="00E83F17" w:rsidP="00E83F17">
      <w:pPr>
        <w:numPr>
          <w:ilvl w:val="0"/>
          <w:numId w:val="11"/>
        </w:numPr>
      </w:pPr>
      <w:r w:rsidRPr="00241336">
        <w:t xml:space="preserve">A relatively fast output time based on the data </w:t>
      </w:r>
      <w:proofErr w:type="gramStart"/>
      <w:r w:rsidRPr="00241336">
        <w:t>inputted</w:t>
      </w:r>
      <w:proofErr w:type="gramEnd"/>
      <w:r w:rsidRPr="00241336">
        <w:t>.</w:t>
      </w:r>
    </w:p>
    <w:p w14:paraId="364B2B09" w14:textId="77777777" w:rsidR="00E83F17" w:rsidRPr="00241336" w:rsidRDefault="00E83F17" w:rsidP="00E83F17">
      <w:pPr>
        <w:numPr>
          <w:ilvl w:val="0"/>
          <w:numId w:val="11"/>
        </w:numPr>
      </w:pPr>
      <w:proofErr w:type="gramStart"/>
      <w:r w:rsidRPr="00241336">
        <w:t>A 4</w:t>
      </w:r>
      <w:proofErr w:type="gramEnd"/>
      <w:r w:rsidRPr="00241336">
        <w:t>-chapters worth of project documentation in PDF format.</w:t>
      </w:r>
    </w:p>
    <w:p w14:paraId="7CBED627" w14:textId="77777777" w:rsidR="00E83F17" w:rsidRPr="00241336" w:rsidRDefault="00E83F17" w:rsidP="00E83F17">
      <w:pPr>
        <w:numPr>
          <w:ilvl w:val="0"/>
          <w:numId w:val="11"/>
        </w:numPr>
      </w:pPr>
      <w:r w:rsidRPr="00241336">
        <w:t>A GitHub repository containing the source code of the project and its documentation.</w:t>
      </w:r>
    </w:p>
    <w:p w14:paraId="402A86DC" w14:textId="77777777" w:rsidR="00E83F17" w:rsidRDefault="00000000" w:rsidP="00E83F17">
      <w:pPr>
        <w:spacing w:after="0"/>
      </w:pPr>
      <w:r>
        <w:pict w14:anchorId="2C2B2230">
          <v:rect id="_x0000_i1035" style="width:468pt;height:1.5pt" o:hralign="center" o:hrstd="t" o:hr="t" fillcolor="#a0a0a0" stroked="f"/>
        </w:pict>
      </w:r>
    </w:p>
    <w:p w14:paraId="3A8486F4" w14:textId="77777777" w:rsidR="00E83F17" w:rsidRPr="007E5AC1" w:rsidRDefault="00E83F17" w:rsidP="00E83F17">
      <w:pPr>
        <w:rPr>
          <w:b/>
          <w:bCs/>
        </w:rPr>
      </w:pPr>
      <w:r w:rsidRPr="007E5AC1">
        <w:rPr>
          <w:b/>
          <w:bCs/>
        </w:rPr>
        <w:t>1. Project Schedule</w:t>
      </w:r>
    </w:p>
    <w:p w14:paraId="093A211A" w14:textId="77777777" w:rsidR="00E83F17" w:rsidRPr="007E5AC1" w:rsidRDefault="00E83F17" w:rsidP="00E83F17">
      <w:r w:rsidRPr="007E5AC1">
        <w:lastRenderedPageBreak/>
        <w:t>The project schedule outlines the key milestones, activities, and deliverables required to complete the AI-powered quiz-generation website. It ensures each stage of the development process is completed on time, with clear dependencies between tasks.</w:t>
      </w:r>
    </w:p>
    <w:p w14:paraId="1614897C" w14:textId="77777777" w:rsidR="00E83F17" w:rsidRDefault="00E83F17" w:rsidP="00E83F17">
      <w:r w:rsidRPr="00E440A6">
        <w:rPr>
          <w:noProof/>
        </w:rPr>
        <w:drawing>
          <wp:inline distT="0" distB="0" distL="0" distR="0" wp14:anchorId="5C1CF33B" wp14:editId="5DABFF17">
            <wp:extent cx="5943600" cy="3962400"/>
            <wp:effectExtent l="0" t="0" r="0" b="0"/>
            <wp:docPr id="1441808436" name="Picture 1" descr="A chart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8436" name="Picture 1" descr="A chart with multiple colored bars&#10;&#10;AI-generated content may be incorrect."/>
                    <pic:cNvPicPr/>
                  </pic:nvPicPr>
                  <pic:blipFill>
                    <a:blip r:embed="rId10"/>
                    <a:stretch>
                      <a:fillRect/>
                    </a:stretch>
                  </pic:blipFill>
                  <pic:spPr>
                    <a:xfrm>
                      <a:off x="0" y="0"/>
                      <a:ext cx="5943600" cy="3962400"/>
                    </a:xfrm>
                    <a:prstGeom prst="rect">
                      <a:avLst/>
                    </a:prstGeom>
                  </pic:spPr>
                </pic:pic>
              </a:graphicData>
            </a:graphic>
          </wp:inline>
        </w:drawing>
      </w:r>
    </w:p>
    <w:p w14:paraId="64874B74" w14:textId="2CC63442" w:rsidR="008F2308" w:rsidRDefault="008F2308" w:rsidP="008F2308">
      <w:r w:rsidRPr="008F2308">
        <w:rPr>
          <w:b/>
          <w:bCs/>
        </w:rPr>
        <w:t xml:space="preserve">Figure </w:t>
      </w:r>
      <w:r>
        <w:rPr>
          <w:b/>
          <w:bCs/>
        </w:rPr>
        <w:t>3</w:t>
      </w:r>
      <w:r w:rsidRPr="008F2308">
        <w:rPr>
          <w:b/>
          <w:bCs/>
        </w:rPr>
        <w:t>:</w:t>
      </w:r>
      <w:r w:rsidRPr="008F2308">
        <w:t xml:space="preserve"> Project schedule Gantt chart illustrating key milestones, activities, and deliverables for the AI-powered quiz-generation website (Source: Project Team, 2025).</w:t>
      </w:r>
    </w:p>
    <w:p w14:paraId="2CEB25E0" w14:textId="77777777" w:rsidR="00E83F17" w:rsidRPr="007E5AC1" w:rsidRDefault="00000000" w:rsidP="00E83F17">
      <w:r>
        <w:pict w14:anchorId="0DCB4C1B">
          <v:rect id="_x0000_i1036" style="width:0;height:1.5pt" o:hralign="center" o:hrstd="t" o:hr="t" fillcolor="#a0a0a0" stroked="f"/>
        </w:pict>
      </w:r>
    </w:p>
    <w:p w14:paraId="5418D552" w14:textId="77777777" w:rsidR="00E83F17" w:rsidRPr="007E5AC1" w:rsidRDefault="00E83F17" w:rsidP="00E83F17">
      <w:pPr>
        <w:rPr>
          <w:b/>
          <w:bCs/>
        </w:rPr>
      </w:pPr>
      <w:r w:rsidRPr="007E5AC1">
        <w:rPr>
          <w:b/>
          <w:bCs/>
        </w:rPr>
        <w:t>2. Project / Product Schedule Risks</w:t>
      </w:r>
    </w:p>
    <w:p w14:paraId="57BC878D" w14:textId="77777777" w:rsidR="00E83F17" w:rsidRPr="007E5AC1" w:rsidRDefault="00E83F17" w:rsidP="00E83F17">
      <w:pPr>
        <w:rPr>
          <w:b/>
          <w:bCs/>
        </w:rPr>
      </w:pPr>
      <w:r w:rsidRPr="007E5AC1">
        <w:rPr>
          <w:b/>
          <w:bCs/>
        </w:rPr>
        <w:t>Schedule Risk</w:t>
      </w:r>
    </w:p>
    <w:p w14:paraId="76A9011D" w14:textId="77777777" w:rsidR="00E83F17" w:rsidRPr="007E5AC1" w:rsidRDefault="00E83F17" w:rsidP="00E83F17">
      <w:pPr>
        <w:numPr>
          <w:ilvl w:val="0"/>
          <w:numId w:val="12"/>
        </w:numPr>
      </w:pPr>
      <w:r w:rsidRPr="007E5AC1">
        <w:t>Risk of longer-than-expected project duration is one of the key risks.</w:t>
      </w:r>
    </w:p>
    <w:p w14:paraId="4C9CAE05" w14:textId="77777777" w:rsidR="00E83F17" w:rsidRPr="007E5AC1" w:rsidRDefault="00E83F17" w:rsidP="00E83F17">
      <w:pPr>
        <w:numPr>
          <w:ilvl w:val="0"/>
          <w:numId w:val="12"/>
        </w:numPr>
      </w:pPr>
      <w:r w:rsidRPr="007E5AC1">
        <w:t xml:space="preserve">It might be due to challenges in AI model integration, handling different file types (PPT, PDF, video transcription), or unforeseen bugs during </w:t>
      </w:r>
      <w:proofErr w:type="gramStart"/>
      <w:r w:rsidRPr="007E5AC1">
        <w:t>frontend</w:t>
      </w:r>
      <w:proofErr w:type="gramEnd"/>
      <w:r w:rsidRPr="007E5AC1">
        <w:t>-backend communication.</w:t>
      </w:r>
    </w:p>
    <w:p w14:paraId="31CCD2A7" w14:textId="77777777" w:rsidR="00E83F17" w:rsidRPr="007E5AC1" w:rsidRDefault="00E83F17" w:rsidP="00E83F17">
      <w:pPr>
        <w:rPr>
          <w:b/>
          <w:bCs/>
        </w:rPr>
      </w:pPr>
      <w:r w:rsidRPr="007E5AC1">
        <w:rPr>
          <w:b/>
          <w:bCs/>
        </w:rPr>
        <w:t>Impact</w:t>
      </w:r>
    </w:p>
    <w:p w14:paraId="19BA2C88" w14:textId="77777777" w:rsidR="00E83F17" w:rsidRPr="007E5AC1" w:rsidRDefault="00E83F17" w:rsidP="00E83F17">
      <w:pPr>
        <w:numPr>
          <w:ilvl w:val="0"/>
          <w:numId w:val="13"/>
        </w:numPr>
      </w:pPr>
      <w:r w:rsidRPr="007E5AC1">
        <w:lastRenderedPageBreak/>
        <w:t>Any postponement in AI model readiness or system integration could reduce the amount of test time available, resulting in reduced stability and quality of the output.</w:t>
      </w:r>
    </w:p>
    <w:p w14:paraId="164B2B69" w14:textId="77777777" w:rsidR="00E83F17" w:rsidRDefault="00E83F17" w:rsidP="00E83F17">
      <w:pPr>
        <w:rPr>
          <w:b/>
          <w:bCs/>
        </w:rPr>
      </w:pPr>
    </w:p>
    <w:p w14:paraId="5CCD11FE" w14:textId="77777777" w:rsidR="00E83F17" w:rsidRPr="007E5AC1" w:rsidRDefault="00E83F17" w:rsidP="00E83F17">
      <w:pPr>
        <w:rPr>
          <w:b/>
          <w:bCs/>
        </w:rPr>
      </w:pPr>
      <w:r w:rsidRPr="007E5AC1">
        <w:rPr>
          <w:b/>
          <w:bCs/>
        </w:rPr>
        <w:t>Mitigation Strategies</w:t>
      </w:r>
    </w:p>
    <w:p w14:paraId="4238159D" w14:textId="77777777" w:rsidR="00E83F17" w:rsidRPr="007E5AC1" w:rsidRDefault="00E83F17" w:rsidP="00E83F17">
      <w:pPr>
        <w:numPr>
          <w:ilvl w:val="0"/>
          <w:numId w:val="14"/>
        </w:numPr>
      </w:pPr>
      <w:r w:rsidRPr="007E5AC1">
        <w:t>Begin AI research and experimentation concurrently with UI/UX design.</w:t>
      </w:r>
    </w:p>
    <w:p w14:paraId="7CA207CA" w14:textId="77777777" w:rsidR="00E83F17" w:rsidRPr="007E5AC1" w:rsidRDefault="00E83F17" w:rsidP="00E83F17">
      <w:pPr>
        <w:numPr>
          <w:ilvl w:val="0"/>
          <w:numId w:val="14"/>
        </w:numPr>
      </w:pPr>
      <w:r w:rsidRPr="007E5AC1">
        <w:t>Use pre-trained NLP models to accelerate development.</w:t>
      </w:r>
    </w:p>
    <w:p w14:paraId="6F11D5D4" w14:textId="77777777" w:rsidR="00E83F17" w:rsidRPr="007E5AC1" w:rsidRDefault="00E83F17" w:rsidP="00E83F17">
      <w:pPr>
        <w:numPr>
          <w:ilvl w:val="0"/>
          <w:numId w:val="14"/>
        </w:numPr>
      </w:pPr>
      <w:r w:rsidRPr="007E5AC1">
        <w:t>Implement fallback mechanisms for simplified quiz generation in the event of AI delay.</w:t>
      </w:r>
    </w:p>
    <w:p w14:paraId="1A451330" w14:textId="77777777" w:rsidR="00E83F17" w:rsidRPr="007E5AC1" w:rsidRDefault="00E83F17" w:rsidP="00E83F17">
      <w:pPr>
        <w:numPr>
          <w:ilvl w:val="0"/>
          <w:numId w:val="14"/>
        </w:numPr>
      </w:pPr>
      <w:r w:rsidRPr="007E5AC1">
        <w:t>Add buffer periods between hard milestones and conduct weekly progress reviews.</w:t>
      </w:r>
    </w:p>
    <w:p w14:paraId="66FDE4F0" w14:textId="77777777" w:rsidR="00E83F17" w:rsidRPr="007E5AC1" w:rsidRDefault="00000000" w:rsidP="00E83F17">
      <w:r>
        <w:pict w14:anchorId="4B3351EB">
          <v:rect id="_x0000_i1037" style="width:0;height:1.5pt" o:hralign="center" o:hrstd="t" o:hr="t" fillcolor="#a0a0a0" stroked="f"/>
        </w:pict>
      </w:r>
    </w:p>
    <w:p w14:paraId="3544B67C" w14:textId="77777777" w:rsidR="00E83F17" w:rsidRPr="007E5AC1" w:rsidRDefault="00E83F17" w:rsidP="00E83F17">
      <w:pPr>
        <w:rPr>
          <w:b/>
          <w:bCs/>
        </w:rPr>
      </w:pPr>
      <w:r w:rsidRPr="007E5AC1">
        <w:rPr>
          <w:b/>
          <w:bCs/>
        </w:rPr>
        <w:t>3. Report Organization</w:t>
      </w:r>
    </w:p>
    <w:p w14:paraId="28199115" w14:textId="77777777" w:rsidR="00E83F17" w:rsidRPr="007E5AC1" w:rsidRDefault="00E83F17" w:rsidP="00E83F17">
      <w:r w:rsidRPr="007E5AC1">
        <w:t>The remaining parts of this report are organized as follows:</w:t>
      </w:r>
    </w:p>
    <w:p w14:paraId="77DFAAE4" w14:textId="77777777" w:rsidR="00E83F17" w:rsidRPr="007E5AC1" w:rsidRDefault="00E83F17" w:rsidP="00E83F17">
      <w:pPr>
        <w:numPr>
          <w:ilvl w:val="0"/>
          <w:numId w:val="15"/>
        </w:numPr>
      </w:pPr>
      <w:r w:rsidRPr="007E5AC1">
        <w:rPr>
          <w:b/>
          <w:bCs/>
        </w:rPr>
        <w:t>Chapter 2</w:t>
      </w:r>
      <w:r w:rsidRPr="007E5AC1">
        <w:t xml:space="preserve"> – </w:t>
      </w:r>
      <w:r>
        <w:t xml:space="preserve">Theoretical Background &amp; </w:t>
      </w:r>
      <w:r w:rsidRPr="007E5AC1">
        <w:t>Literature Review: Introduction to similar works and existing learning tools utilizing AI for content processing and quiz generation.</w:t>
      </w:r>
    </w:p>
    <w:p w14:paraId="5AABEBFB" w14:textId="77777777" w:rsidR="00E83F17" w:rsidRPr="007E5AC1" w:rsidRDefault="00E83F17" w:rsidP="00E83F17">
      <w:pPr>
        <w:numPr>
          <w:ilvl w:val="0"/>
          <w:numId w:val="15"/>
        </w:numPr>
      </w:pPr>
      <w:r w:rsidRPr="007E5AC1">
        <w:rPr>
          <w:b/>
          <w:bCs/>
        </w:rPr>
        <w:t>Chapter 3</w:t>
      </w:r>
      <w:r w:rsidRPr="007E5AC1">
        <w:t xml:space="preserve"> – Requirements Analysis: Functional and non-functional system requirements.</w:t>
      </w:r>
    </w:p>
    <w:p w14:paraId="18A3B856" w14:textId="11E39D16" w:rsidR="00886CA3" w:rsidRDefault="00E83F17" w:rsidP="007A28B9">
      <w:pPr>
        <w:numPr>
          <w:ilvl w:val="0"/>
          <w:numId w:val="15"/>
        </w:numPr>
      </w:pPr>
      <w:r w:rsidRPr="007E5AC1">
        <w:rPr>
          <w:b/>
          <w:bCs/>
        </w:rPr>
        <w:t>Chapter 4</w:t>
      </w:r>
      <w:r w:rsidRPr="007E5AC1">
        <w:t xml:space="preserve"> – Software Design: System architecture, database schema, and user interface prototypes.</w:t>
      </w:r>
    </w:p>
    <w:p w14:paraId="07C12848" w14:textId="77777777" w:rsidR="007A28B9" w:rsidRPr="007A28B9" w:rsidRDefault="007A28B9" w:rsidP="007A28B9">
      <w:pPr>
        <w:ind w:left="360"/>
      </w:pPr>
    </w:p>
    <w:p w14:paraId="07127B24" w14:textId="1374BAC4" w:rsidR="00E83F17" w:rsidRPr="00241336" w:rsidRDefault="00E83F17" w:rsidP="00E83F17">
      <w:pPr>
        <w:rPr>
          <w:b/>
          <w:bCs/>
        </w:rPr>
      </w:pPr>
      <w:r w:rsidRPr="00241336">
        <w:rPr>
          <w:b/>
          <w:bCs/>
        </w:rPr>
        <w:t>References</w:t>
      </w:r>
    </w:p>
    <w:p w14:paraId="1A651FB5" w14:textId="77777777" w:rsidR="001230D8" w:rsidRPr="001230D8" w:rsidRDefault="001230D8" w:rsidP="001230D8">
      <w:r w:rsidRPr="001230D8">
        <w:t xml:space="preserve">International Telecommunication Union (ITU). (2025). </w:t>
      </w:r>
      <w:r w:rsidRPr="001230D8">
        <w:rPr>
          <w:i/>
          <w:iCs/>
        </w:rPr>
        <w:t>Global internet penetration data</w:t>
      </w:r>
      <w:r w:rsidRPr="001230D8">
        <w:t xml:space="preserve">. ITU. </w:t>
      </w:r>
      <w:hyperlink r:id="rId11" w:tgtFrame="_new" w:history="1">
        <w:r w:rsidRPr="001230D8">
          <w:rPr>
            <w:rStyle w:val="Hyperlink"/>
          </w:rPr>
          <w:t>https://www.itu.int/en/ITU-D/Statistics/Pages/stat/default.aspx</w:t>
        </w:r>
      </w:hyperlink>
    </w:p>
    <w:p w14:paraId="347E103D" w14:textId="77777777" w:rsidR="001230D8" w:rsidRPr="001230D8" w:rsidRDefault="001230D8" w:rsidP="001230D8">
      <w:r w:rsidRPr="001230D8">
        <w:t xml:space="preserve">World Bank. (2025). </w:t>
      </w:r>
      <w:r w:rsidRPr="001230D8">
        <w:rPr>
          <w:i/>
          <w:iCs/>
        </w:rPr>
        <w:t>Digital development: Global connectivity gaps</w:t>
      </w:r>
      <w:r w:rsidRPr="001230D8">
        <w:t xml:space="preserve">. World Bank. </w:t>
      </w:r>
      <w:hyperlink r:id="rId12" w:tgtFrame="_new" w:history="1">
        <w:r w:rsidRPr="001230D8">
          <w:rPr>
            <w:rStyle w:val="Hyperlink"/>
          </w:rPr>
          <w:t>https://www.worldbank.org/en/topic/digitaldevelopment</w:t>
        </w:r>
      </w:hyperlink>
    </w:p>
    <w:p w14:paraId="6341B173" w14:textId="77777777" w:rsidR="001230D8" w:rsidRPr="001230D8" w:rsidRDefault="001230D8" w:rsidP="001230D8">
      <w:r w:rsidRPr="001230D8">
        <w:t xml:space="preserve">GSMA. (2025). </w:t>
      </w:r>
      <w:r w:rsidRPr="001230D8">
        <w:rPr>
          <w:i/>
          <w:iCs/>
        </w:rPr>
        <w:t>Mobile economy report: Mobile internet trends</w:t>
      </w:r>
      <w:r w:rsidRPr="001230D8">
        <w:t xml:space="preserve">. GSMA. </w:t>
      </w:r>
      <w:hyperlink r:id="rId13" w:tgtFrame="_new" w:history="1">
        <w:r w:rsidRPr="001230D8">
          <w:rPr>
            <w:rStyle w:val="Hyperlink"/>
          </w:rPr>
          <w:t>https://www.gsma.com/mobileeconomy/</w:t>
        </w:r>
      </w:hyperlink>
    </w:p>
    <w:p w14:paraId="6A4178F1" w14:textId="77777777" w:rsidR="001230D8" w:rsidRPr="001230D8" w:rsidRDefault="001230D8" w:rsidP="001230D8">
      <w:r w:rsidRPr="001230D8">
        <w:lastRenderedPageBreak/>
        <w:t xml:space="preserve">Statista. (2025). </w:t>
      </w:r>
      <w:r w:rsidRPr="001230D8">
        <w:rPr>
          <w:i/>
          <w:iCs/>
        </w:rPr>
        <w:t>Digital population worldwide: Internet user forecasts</w:t>
      </w:r>
      <w:r w:rsidRPr="001230D8">
        <w:t xml:space="preserve">. Statista. </w:t>
      </w:r>
      <w:hyperlink r:id="rId14" w:tgtFrame="_new" w:history="1">
        <w:r w:rsidRPr="001230D8">
          <w:rPr>
            <w:rStyle w:val="Hyperlink"/>
          </w:rPr>
          <w:t>https://www.statista.com/statistics/617136/digital-population-worldwide/</w:t>
        </w:r>
      </w:hyperlink>
    </w:p>
    <w:p w14:paraId="50000981" w14:textId="77777777" w:rsidR="00043262" w:rsidRPr="00222436" w:rsidRDefault="00043262" w:rsidP="00043262">
      <w:pPr>
        <w:spacing w:after="0"/>
      </w:pPr>
      <w:proofErr w:type="spellStart"/>
      <w:r w:rsidRPr="00222436">
        <w:t>Kinsta</w:t>
      </w:r>
      <w:proofErr w:type="spellEnd"/>
      <w:r w:rsidRPr="00222436">
        <w:t xml:space="preserve">. (n.d.). </w:t>
      </w:r>
      <w:r w:rsidRPr="00222436">
        <w:rPr>
          <w:i/>
          <w:iCs/>
        </w:rPr>
        <w:t>How to install React</w:t>
      </w:r>
      <w:r w:rsidRPr="00222436">
        <w:t xml:space="preserve">. </w:t>
      </w:r>
      <w:proofErr w:type="spellStart"/>
      <w:r w:rsidRPr="00222436">
        <w:t>Kinsta</w:t>
      </w:r>
      <w:proofErr w:type="spellEnd"/>
      <w:r w:rsidRPr="00222436">
        <w:t xml:space="preserve">. </w:t>
      </w:r>
      <w:hyperlink r:id="rId15" w:tgtFrame="_new" w:history="1">
        <w:r w:rsidRPr="00222436">
          <w:rPr>
            <w:rStyle w:val="Hyperlink"/>
          </w:rPr>
          <w:t>https://kinsta.com/knowledgebase/install-react/</w:t>
        </w:r>
      </w:hyperlink>
    </w:p>
    <w:p w14:paraId="2C79852A" w14:textId="77777777" w:rsidR="00043262" w:rsidRPr="00222436" w:rsidRDefault="00043262" w:rsidP="00043262">
      <w:pPr>
        <w:spacing w:after="0"/>
      </w:pPr>
      <w:r w:rsidRPr="00222436">
        <w:t xml:space="preserve">Microsoft. (2025). </w:t>
      </w:r>
      <w:r w:rsidRPr="00222436">
        <w:rPr>
          <w:i/>
          <w:iCs/>
        </w:rPr>
        <w:t>Visual Studio 2022 system requirements</w:t>
      </w:r>
      <w:r w:rsidRPr="00222436">
        <w:t xml:space="preserve">. Microsoft Docs. </w:t>
      </w:r>
      <w:hyperlink r:id="rId16" w:tgtFrame="_new" w:history="1">
        <w:r w:rsidRPr="00222436">
          <w:rPr>
            <w:rStyle w:val="Hyperlink"/>
          </w:rPr>
          <w:t>https://learn.microsoft.com/en-us/visualstudio/releases/2022/system-requirements</w:t>
        </w:r>
      </w:hyperlink>
    </w:p>
    <w:p w14:paraId="4CF653EE" w14:textId="77777777" w:rsidR="00043262" w:rsidRPr="00222436" w:rsidRDefault="00043262" w:rsidP="00043262">
      <w:pPr>
        <w:spacing w:after="0"/>
      </w:pPr>
      <w:proofErr w:type="spellStart"/>
      <w:r w:rsidRPr="00222436">
        <w:t>InsightReactions</w:t>
      </w:r>
      <w:proofErr w:type="spellEnd"/>
      <w:r w:rsidRPr="00222436">
        <w:t xml:space="preserve">. (2025). </w:t>
      </w:r>
      <w:proofErr w:type="spellStart"/>
      <w:r w:rsidRPr="00222436">
        <w:rPr>
          <w:i/>
          <w:iCs/>
        </w:rPr>
        <w:t>TinyLlama</w:t>
      </w:r>
      <w:proofErr w:type="spellEnd"/>
      <w:r w:rsidRPr="00222436">
        <w:t xml:space="preserve">. GitHub. </w:t>
      </w:r>
      <w:hyperlink r:id="rId17" w:tgtFrame="_new" w:history="1">
        <w:r w:rsidRPr="00222436">
          <w:rPr>
            <w:rStyle w:val="Hyperlink"/>
          </w:rPr>
          <w:t>https://github.com/InsightReactions/TinyLlama?tab=readme-ov-file</w:t>
        </w:r>
      </w:hyperlink>
    </w:p>
    <w:p w14:paraId="0A46EA61" w14:textId="77777777" w:rsidR="00E83F17" w:rsidRDefault="00E83F17" w:rsidP="00E83F17"/>
    <w:p w14:paraId="12E5D4E4" w14:textId="77777777" w:rsidR="00814907" w:rsidRPr="00E83F17" w:rsidRDefault="00814907" w:rsidP="00E83F17"/>
    <w:sectPr w:rsidR="00814907" w:rsidRPr="00E83F17" w:rsidSect="00814907">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CA190" w14:textId="77777777" w:rsidR="00273820" w:rsidRDefault="00273820" w:rsidP="00281C43">
      <w:pPr>
        <w:spacing w:after="0" w:line="240" w:lineRule="auto"/>
      </w:pPr>
      <w:r>
        <w:separator/>
      </w:r>
    </w:p>
  </w:endnote>
  <w:endnote w:type="continuationSeparator" w:id="0">
    <w:p w14:paraId="3FB8DE5D" w14:textId="77777777" w:rsidR="00273820" w:rsidRDefault="00273820" w:rsidP="0028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530423"/>
      <w:docPartObj>
        <w:docPartGallery w:val="Page Numbers (Bottom of Page)"/>
        <w:docPartUnique/>
      </w:docPartObj>
    </w:sdtPr>
    <w:sdtContent>
      <w:sdt>
        <w:sdtPr>
          <w:id w:val="-1769616900"/>
          <w:docPartObj>
            <w:docPartGallery w:val="Page Numbers (Top of Page)"/>
            <w:docPartUnique/>
          </w:docPartObj>
        </w:sdtPr>
        <w:sdtContent>
          <w:p w14:paraId="34F0CA34" w14:textId="77777777" w:rsidR="00D15E9B" w:rsidRDefault="00D15E9B">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48A03CF" w14:textId="77777777" w:rsidR="00AD415E" w:rsidRDefault="00AD4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464247"/>
      <w:docPartObj>
        <w:docPartGallery w:val="Page Numbers (Bottom of Page)"/>
        <w:docPartUnique/>
      </w:docPartObj>
    </w:sdtPr>
    <w:sdtContent>
      <w:sdt>
        <w:sdtPr>
          <w:id w:val="-530565115"/>
          <w:docPartObj>
            <w:docPartGallery w:val="Page Numbers (Top of Page)"/>
            <w:docPartUnique/>
          </w:docPartObj>
        </w:sdtPr>
        <w:sdtContent>
          <w:p w14:paraId="3CF6C2F6" w14:textId="77777777" w:rsidR="00814907" w:rsidRDefault="008149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1A23D58" w14:textId="77777777" w:rsidR="00814907" w:rsidRDefault="008149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7011747"/>
      <w:docPartObj>
        <w:docPartGallery w:val="Page Numbers (Bottom of Page)"/>
        <w:docPartUnique/>
      </w:docPartObj>
    </w:sdtPr>
    <w:sdtContent>
      <w:sdt>
        <w:sdtPr>
          <w:id w:val="1728636285"/>
          <w:docPartObj>
            <w:docPartGallery w:val="Page Numbers (Top of Page)"/>
            <w:docPartUnique/>
          </w:docPartObj>
        </w:sdtPr>
        <w:sdtContent>
          <w:p w14:paraId="027317C0" w14:textId="77777777" w:rsidR="00814907" w:rsidRDefault="00814907" w:rsidP="008149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462C5EB" w14:textId="77777777" w:rsidR="00814907" w:rsidRDefault="00814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D827B" w14:textId="77777777" w:rsidR="00273820" w:rsidRDefault="00273820" w:rsidP="00281C43">
      <w:pPr>
        <w:spacing w:after="0" w:line="240" w:lineRule="auto"/>
      </w:pPr>
      <w:r>
        <w:separator/>
      </w:r>
    </w:p>
  </w:footnote>
  <w:footnote w:type="continuationSeparator" w:id="0">
    <w:p w14:paraId="635A702F" w14:textId="77777777" w:rsidR="00273820" w:rsidRDefault="00273820" w:rsidP="00281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9203A" w14:textId="77777777" w:rsidR="00281C43" w:rsidRDefault="00000000">
    <w:pPr>
      <w:pStyle w:val="Header"/>
    </w:pPr>
    <w:r>
      <w:rPr>
        <w:noProof/>
      </w:rPr>
      <w:pict w14:anchorId="23395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5" o:spid="_x0000_s1032" type="#_x0000_t75" style="position:absolute;margin-left:0;margin-top:0;width:467.95pt;height:77.65pt;z-index:-251658239;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6AFA1" w14:textId="77777777" w:rsidR="00281C43" w:rsidRDefault="00281C43" w:rsidP="00035E5B">
    <w:pPr>
      <w:pStyle w:val="Header"/>
      <w:jc w:val="center"/>
    </w:pPr>
  </w:p>
  <w:p w14:paraId="6D5C9558" w14:textId="77777777" w:rsidR="00281C43" w:rsidRDefault="00000000">
    <w:pPr>
      <w:pStyle w:val="Header"/>
    </w:pPr>
    <w:r>
      <w:rPr>
        <w:noProof/>
      </w:rPr>
      <w:pict w14:anchorId="69173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6" o:spid="_x0000_s1033" type="#_x0000_t75" style="position:absolute;margin-left:0;margin-top:0;width:467.95pt;height:77.65pt;z-index:-251658238;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B52C6" w14:textId="77777777" w:rsidR="00281C43" w:rsidRDefault="00814907" w:rsidP="00814907">
    <w:pPr>
      <w:pStyle w:val="Header"/>
      <w:jc w:val="center"/>
    </w:pPr>
    <w:r>
      <w:rPr>
        <w:noProof/>
      </w:rPr>
      <w:drawing>
        <wp:inline distT="0" distB="0" distL="0" distR="0" wp14:anchorId="3A595552" wp14:editId="102B06CE">
          <wp:extent cx="621102" cy="664035"/>
          <wp:effectExtent l="0" t="0" r="7620" b="3175"/>
          <wp:docPr id="10963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9927" name="Picture 1096389927"/>
                  <pic:cNvPicPr/>
                </pic:nvPicPr>
                <pic:blipFill>
                  <a:blip r:embed="rId1">
                    <a:extLst>
                      <a:ext uri="{28A0092B-C50C-407E-A947-70E740481C1C}">
                        <a14:useLocalDpi xmlns:a14="http://schemas.microsoft.com/office/drawing/2010/main" val="0"/>
                      </a:ext>
                    </a:extLst>
                  </a:blip>
                  <a:stretch>
                    <a:fillRect/>
                  </a:stretch>
                </pic:blipFill>
                <pic:spPr>
                  <a:xfrm>
                    <a:off x="0" y="0"/>
                    <a:ext cx="628456" cy="671897"/>
                  </a:xfrm>
                  <a:prstGeom prst="rect">
                    <a:avLst/>
                  </a:prstGeom>
                </pic:spPr>
              </pic:pic>
            </a:graphicData>
          </a:graphic>
        </wp:inline>
      </w:drawing>
    </w:r>
    <w:r w:rsidR="00000000">
      <w:rPr>
        <w:noProof/>
      </w:rPr>
      <w:pict w14:anchorId="5DB0C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4" o:spid="_x0000_s1031" type="#_x0000_t75" style="position:absolute;left:0;text-align:left;margin-left:0;margin-top:0;width:467.95pt;height:77.65pt;z-index:-251658240;mso-position-horizontal:center;mso-position-horizontal-relative:margin;mso-position-vertical:center;mso-position-vertical-relative:margin" o:allowincell="f">
          <v:imagedata r:id="rId2"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1EB5"/>
    <w:multiLevelType w:val="multilevel"/>
    <w:tmpl w:val="A03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F4EBD"/>
    <w:multiLevelType w:val="multilevel"/>
    <w:tmpl w:val="CF5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E1BFC"/>
    <w:multiLevelType w:val="multilevel"/>
    <w:tmpl w:val="B396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D2175"/>
    <w:multiLevelType w:val="multilevel"/>
    <w:tmpl w:val="8C9A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F7132"/>
    <w:multiLevelType w:val="multilevel"/>
    <w:tmpl w:val="A29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C5620"/>
    <w:multiLevelType w:val="multilevel"/>
    <w:tmpl w:val="C4A6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E6868"/>
    <w:multiLevelType w:val="multilevel"/>
    <w:tmpl w:val="4EBC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314F4"/>
    <w:multiLevelType w:val="multilevel"/>
    <w:tmpl w:val="FFB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6579CD"/>
    <w:multiLevelType w:val="multilevel"/>
    <w:tmpl w:val="09D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F2520"/>
    <w:multiLevelType w:val="multilevel"/>
    <w:tmpl w:val="DB5C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B3786"/>
    <w:multiLevelType w:val="multilevel"/>
    <w:tmpl w:val="7FF8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77D3F"/>
    <w:multiLevelType w:val="multilevel"/>
    <w:tmpl w:val="75A4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662613"/>
    <w:multiLevelType w:val="multilevel"/>
    <w:tmpl w:val="E1D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162D1E"/>
    <w:multiLevelType w:val="multilevel"/>
    <w:tmpl w:val="2728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2F0713"/>
    <w:multiLevelType w:val="multilevel"/>
    <w:tmpl w:val="2FB8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A4E6B"/>
    <w:multiLevelType w:val="multilevel"/>
    <w:tmpl w:val="585C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DC0F87"/>
    <w:multiLevelType w:val="multilevel"/>
    <w:tmpl w:val="A246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F27750"/>
    <w:multiLevelType w:val="multilevel"/>
    <w:tmpl w:val="F5E4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F27946"/>
    <w:multiLevelType w:val="multilevel"/>
    <w:tmpl w:val="E6A4E76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48399852">
    <w:abstractNumId w:val="0"/>
  </w:num>
  <w:num w:numId="2" w16cid:durableId="992027246">
    <w:abstractNumId w:val="1"/>
  </w:num>
  <w:num w:numId="3" w16cid:durableId="513689985">
    <w:abstractNumId w:val="2"/>
  </w:num>
  <w:num w:numId="4" w16cid:durableId="1412316051">
    <w:abstractNumId w:val="17"/>
  </w:num>
  <w:num w:numId="5" w16cid:durableId="148905000">
    <w:abstractNumId w:val="8"/>
  </w:num>
  <w:num w:numId="6" w16cid:durableId="645283470">
    <w:abstractNumId w:val="11"/>
  </w:num>
  <w:num w:numId="7" w16cid:durableId="1941136523">
    <w:abstractNumId w:val="3"/>
  </w:num>
  <w:num w:numId="8" w16cid:durableId="2023705807">
    <w:abstractNumId w:val="13"/>
  </w:num>
  <w:num w:numId="9" w16cid:durableId="517541900">
    <w:abstractNumId w:val="15"/>
  </w:num>
  <w:num w:numId="10" w16cid:durableId="359399766">
    <w:abstractNumId w:val="12"/>
  </w:num>
  <w:num w:numId="11" w16cid:durableId="2002343862">
    <w:abstractNumId w:val="16"/>
  </w:num>
  <w:num w:numId="12" w16cid:durableId="1411737072">
    <w:abstractNumId w:val="5"/>
  </w:num>
  <w:num w:numId="13" w16cid:durableId="2127654339">
    <w:abstractNumId w:val="14"/>
  </w:num>
  <w:num w:numId="14" w16cid:durableId="998850167">
    <w:abstractNumId w:val="7"/>
  </w:num>
  <w:num w:numId="15" w16cid:durableId="1501314334">
    <w:abstractNumId w:val="4"/>
  </w:num>
  <w:num w:numId="16" w16cid:durableId="358090205">
    <w:abstractNumId w:val="10"/>
  </w:num>
  <w:num w:numId="17" w16cid:durableId="719524125">
    <w:abstractNumId w:val="6"/>
  </w:num>
  <w:num w:numId="18" w16cid:durableId="682704460">
    <w:abstractNumId w:val="9"/>
  </w:num>
  <w:num w:numId="19" w16cid:durableId="9424172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F17"/>
    <w:rsid w:val="00027CDC"/>
    <w:rsid w:val="00035E5B"/>
    <w:rsid w:val="00043262"/>
    <w:rsid w:val="00064C3B"/>
    <w:rsid w:val="00086590"/>
    <w:rsid w:val="000F53B2"/>
    <w:rsid w:val="00115BF4"/>
    <w:rsid w:val="001230D8"/>
    <w:rsid w:val="001814F3"/>
    <w:rsid w:val="00222436"/>
    <w:rsid w:val="00273820"/>
    <w:rsid w:val="00281C43"/>
    <w:rsid w:val="003369CC"/>
    <w:rsid w:val="00497340"/>
    <w:rsid w:val="004A10F5"/>
    <w:rsid w:val="004B484B"/>
    <w:rsid w:val="004D31FB"/>
    <w:rsid w:val="00510FD7"/>
    <w:rsid w:val="00546F6C"/>
    <w:rsid w:val="00572FAC"/>
    <w:rsid w:val="005D7B20"/>
    <w:rsid w:val="006345ED"/>
    <w:rsid w:val="006D37FF"/>
    <w:rsid w:val="007A28B9"/>
    <w:rsid w:val="007B61F8"/>
    <w:rsid w:val="007E5798"/>
    <w:rsid w:val="00814907"/>
    <w:rsid w:val="00886CA3"/>
    <w:rsid w:val="00896679"/>
    <w:rsid w:val="008D763E"/>
    <w:rsid w:val="008F2308"/>
    <w:rsid w:val="00A63F25"/>
    <w:rsid w:val="00AD415E"/>
    <w:rsid w:val="00AF41B3"/>
    <w:rsid w:val="00B01A22"/>
    <w:rsid w:val="00B053FF"/>
    <w:rsid w:val="00BA6BCC"/>
    <w:rsid w:val="00C24742"/>
    <w:rsid w:val="00C93B95"/>
    <w:rsid w:val="00CA0762"/>
    <w:rsid w:val="00CC4AE6"/>
    <w:rsid w:val="00CC79CA"/>
    <w:rsid w:val="00D15E9B"/>
    <w:rsid w:val="00D86477"/>
    <w:rsid w:val="00D92116"/>
    <w:rsid w:val="00E44A1E"/>
    <w:rsid w:val="00E83F17"/>
    <w:rsid w:val="00EE172D"/>
    <w:rsid w:val="00F32520"/>
    <w:rsid w:val="00F41A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A309F"/>
  <w15:chartTrackingRefBased/>
  <w15:docId w15:val="{95AE7394-A066-4CA7-9D41-6143A0903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262"/>
  </w:style>
  <w:style w:type="paragraph" w:styleId="Heading1">
    <w:name w:val="heading 1"/>
    <w:basedOn w:val="Normal"/>
    <w:next w:val="Normal"/>
    <w:link w:val="Heading1Char"/>
    <w:qFormat/>
    <w:rsid w:val="00CC7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7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C7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7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9CA"/>
    <w:rPr>
      <w:rFonts w:eastAsiaTheme="majorEastAsia" w:cstheme="majorBidi"/>
      <w:color w:val="272727" w:themeColor="text1" w:themeTint="D8"/>
    </w:rPr>
  </w:style>
  <w:style w:type="paragraph" w:styleId="Title">
    <w:name w:val="Title"/>
    <w:basedOn w:val="Normal"/>
    <w:next w:val="Normal"/>
    <w:link w:val="TitleChar"/>
    <w:uiPriority w:val="10"/>
    <w:qFormat/>
    <w:rsid w:val="00CC7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9CA"/>
    <w:pPr>
      <w:spacing w:before="160"/>
      <w:jc w:val="center"/>
    </w:pPr>
    <w:rPr>
      <w:i/>
      <w:iCs/>
      <w:color w:val="404040" w:themeColor="text1" w:themeTint="BF"/>
    </w:rPr>
  </w:style>
  <w:style w:type="character" w:customStyle="1" w:styleId="QuoteChar">
    <w:name w:val="Quote Char"/>
    <w:basedOn w:val="DefaultParagraphFont"/>
    <w:link w:val="Quote"/>
    <w:uiPriority w:val="29"/>
    <w:rsid w:val="00CC79CA"/>
    <w:rPr>
      <w:i/>
      <w:iCs/>
      <w:color w:val="404040" w:themeColor="text1" w:themeTint="BF"/>
    </w:rPr>
  </w:style>
  <w:style w:type="paragraph" w:styleId="ListParagraph">
    <w:name w:val="List Paragraph"/>
    <w:basedOn w:val="Normal"/>
    <w:uiPriority w:val="34"/>
    <w:qFormat/>
    <w:rsid w:val="00CC79CA"/>
    <w:pPr>
      <w:ind w:left="720"/>
      <w:contextualSpacing/>
    </w:pPr>
  </w:style>
  <w:style w:type="character" w:styleId="IntenseEmphasis">
    <w:name w:val="Intense Emphasis"/>
    <w:basedOn w:val="DefaultParagraphFont"/>
    <w:uiPriority w:val="21"/>
    <w:qFormat/>
    <w:rsid w:val="00CC79CA"/>
    <w:rPr>
      <w:i/>
      <w:iCs/>
      <w:color w:val="0F4761" w:themeColor="accent1" w:themeShade="BF"/>
    </w:rPr>
  </w:style>
  <w:style w:type="paragraph" w:styleId="IntenseQuote">
    <w:name w:val="Intense Quote"/>
    <w:basedOn w:val="Normal"/>
    <w:next w:val="Normal"/>
    <w:link w:val="IntenseQuoteChar"/>
    <w:uiPriority w:val="30"/>
    <w:qFormat/>
    <w:rsid w:val="00CC7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9CA"/>
    <w:rPr>
      <w:i/>
      <w:iCs/>
      <w:color w:val="0F4761" w:themeColor="accent1" w:themeShade="BF"/>
    </w:rPr>
  </w:style>
  <w:style w:type="character" w:styleId="IntenseReference">
    <w:name w:val="Intense Reference"/>
    <w:basedOn w:val="DefaultParagraphFont"/>
    <w:uiPriority w:val="32"/>
    <w:qFormat/>
    <w:rsid w:val="00CC79CA"/>
    <w:rPr>
      <w:b/>
      <w:bCs/>
      <w:smallCaps/>
      <w:color w:val="0F4761" w:themeColor="accent1" w:themeShade="BF"/>
      <w:spacing w:val="5"/>
    </w:rPr>
  </w:style>
  <w:style w:type="paragraph" w:styleId="Header">
    <w:name w:val="header"/>
    <w:basedOn w:val="Normal"/>
    <w:link w:val="HeaderChar"/>
    <w:uiPriority w:val="99"/>
    <w:unhideWhenUsed/>
    <w:rsid w:val="00281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C43"/>
  </w:style>
  <w:style w:type="paragraph" w:styleId="Footer">
    <w:name w:val="footer"/>
    <w:basedOn w:val="Normal"/>
    <w:link w:val="FooterChar"/>
    <w:uiPriority w:val="99"/>
    <w:unhideWhenUsed/>
    <w:rsid w:val="00281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C43"/>
  </w:style>
  <w:style w:type="character" w:styleId="Hyperlink">
    <w:name w:val="Hyperlink"/>
    <w:basedOn w:val="DefaultParagraphFont"/>
    <w:uiPriority w:val="99"/>
    <w:unhideWhenUsed/>
    <w:rsid w:val="00E83F17"/>
    <w:rPr>
      <w:color w:val="467886" w:themeColor="hyperlink"/>
      <w:u w:val="single"/>
    </w:rPr>
  </w:style>
  <w:style w:type="character" w:styleId="FollowedHyperlink">
    <w:name w:val="FollowedHyperlink"/>
    <w:basedOn w:val="DefaultParagraphFont"/>
    <w:uiPriority w:val="99"/>
    <w:semiHidden/>
    <w:unhideWhenUsed/>
    <w:rsid w:val="004B484B"/>
    <w:rPr>
      <w:color w:val="96607D" w:themeColor="followedHyperlink"/>
      <w:u w:val="single"/>
    </w:rPr>
  </w:style>
  <w:style w:type="paragraph" w:styleId="NormalWeb">
    <w:name w:val="Normal (Web)"/>
    <w:basedOn w:val="Normal"/>
    <w:uiPriority w:val="99"/>
    <w:semiHidden/>
    <w:unhideWhenUsed/>
    <w:rsid w:val="00C2474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24742"/>
    <w:rPr>
      <w:b/>
      <w:bCs/>
    </w:rPr>
  </w:style>
  <w:style w:type="character" w:styleId="Emphasis">
    <w:name w:val="Emphasis"/>
    <w:basedOn w:val="DefaultParagraphFont"/>
    <w:uiPriority w:val="20"/>
    <w:qFormat/>
    <w:rsid w:val="00C24742"/>
    <w:rPr>
      <w:i/>
      <w:iCs/>
    </w:rPr>
  </w:style>
  <w:style w:type="character" w:styleId="UnresolvedMention">
    <w:name w:val="Unresolved Mention"/>
    <w:basedOn w:val="DefaultParagraphFont"/>
    <w:uiPriority w:val="99"/>
    <w:semiHidden/>
    <w:unhideWhenUsed/>
    <w:rsid w:val="00A6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sma.com/mobileeconomy/"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worldbank.org/en/topic/digitaldevelopment" TargetMode="External"/><Relationship Id="rId17" Type="http://schemas.openxmlformats.org/officeDocument/2006/relationships/hyperlink" Target="https://github.com/InsightReactions/TinyLlama?tab=readme-ov-fi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microsoft.com/en-us/visualstudio/releases/2022/system-requirement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u.int/en/ITU-D/Statistics/Pages/stat/default.asp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insta.com/knowledgebase/install-react/"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atista.com/statistics/617136/digital-population-worldwide/"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ab\OneDrive%20-%20Mutah%20University\Desktop\GraduationProject\8-Other\4-Templates\GeneralGradProjec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2E8B1-E049-46B6-AC48-08D23E36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GeneralGradProjectTemplate.dotx</Template>
  <TotalTime>124</TotalTime>
  <Pages>9</Pages>
  <Words>1561</Words>
  <Characters>8899</Characters>
  <Application>Microsoft Office Word</Application>
  <DocSecurity>0</DocSecurity>
  <Lines>74</Lines>
  <Paragraphs>20</Paragraphs>
  <ScaleCrop>false</ScaleCrop>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Albaba</dc:creator>
  <cp:keywords/>
  <dc:description/>
  <cp:lastModifiedBy>فيصل مروان عبد الجواد البابا</cp:lastModifiedBy>
  <cp:revision>23</cp:revision>
  <dcterms:created xsi:type="dcterms:W3CDTF">2025-08-19T07:14:00Z</dcterms:created>
  <dcterms:modified xsi:type="dcterms:W3CDTF">2025-08-25T18:35:00Z</dcterms:modified>
</cp:coreProperties>
</file>